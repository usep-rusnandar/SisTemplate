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CF8A" w14:textId="6DD2F433" w:rsidR="00842069" w:rsidRPr="004040F1" w:rsidRDefault="0001645D" w:rsidP="001B56FD">
      <w:pPr>
        <w:pBdr>
          <w:bottom w:val="single" w:sz="12" w:space="1" w:color="auto"/>
        </w:pBdr>
        <w:spacing w:after="0" w:line="240" w:lineRule="auto"/>
        <w:contextualSpacing/>
        <w:jc w:val="center"/>
        <w:rPr>
          <w:rFonts w:ascii="Times New Roman" w:hAnsi="Times New Roman" w:cs="Times New Roman"/>
          <w:b/>
          <w:noProof/>
          <w:lang w:val="id-ID"/>
        </w:rPr>
      </w:pPr>
      <w:bookmarkStart w:id="0" w:name="_Hlk28249510"/>
      <w:r w:rsidRPr="004040F1">
        <w:rPr>
          <w:rFonts w:ascii="Times New Roman" w:hAnsi="Times New Roman" w:cs="Times New Roman"/>
          <w:b/>
          <w:noProof/>
          <w:lang w:val="id-ID"/>
        </w:rPr>
        <w:t>PERJANJIAN</w:t>
      </w:r>
      <w:r w:rsidR="001B56FD" w:rsidRPr="004040F1">
        <w:rPr>
          <w:rFonts w:ascii="Times New Roman" w:hAnsi="Times New Roman" w:cs="Times New Roman"/>
          <w:b/>
          <w:noProof/>
          <w:lang w:val="id-ID"/>
        </w:rPr>
        <w:t xml:space="preserve"> </w:t>
      </w:r>
      <w:r w:rsidRPr="004040F1">
        <w:rPr>
          <w:rFonts w:ascii="Times New Roman" w:hAnsi="Times New Roman" w:cs="Times New Roman"/>
          <w:b/>
          <w:noProof/>
          <w:lang w:val="id-ID"/>
        </w:rPr>
        <w:t>JASA PENGELOLAAN</w:t>
      </w:r>
    </w:p>
    <w:p w14:paraId="4BAF14AF" w14:textId="2C3B3D51" w:rsidR="0001645D" w:rsidRPr="004040F1" w:rsidRDefault="0001645D" w:rsidP="006F397B">
      <w:pPr>
        <w:pBdr>
          <w:bottom w:val="single" w:sz="12" w:space="1" w:color="auto"/>
        </w:pBd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LIMBAH BAHAN BERBAHAYA DAN BERACUN (LIMBAH B3)</w:t>
      </w:r>
    </w:p>
    <w:p w14:paraId="16B963A1" w14:textId="0478DA79" w:rsidR="0001645D" w:rsidRPr="004040F1" w:rsidRDefault="0001645D" w:rsidP="006F397B">
      <w:pPr>
        <w:pBdr>
          <w:bottom w:val="single" w:sz="12" w:space="1" w:color="auto"/>
        </w:pBd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Nomor: </w:t>
      </w:r>
      <w:r w:rsidR="00725D34" w:rsidRPr="00725D34">
        <w:rPr>
          <w:rFonts w:ascii="Times New Roman" w:hAnsi="Times New Roman" w:cs="Times New Roman"/>
          <w:b/>
          <w:noProof/>
          <w:lang w:val="id-ID"/>
        </w:rPr>
        <w:t>{{NOMOR_KONTRAK}}</w:t>
      </w:r>
    </w:p>
    <w:p w14:paraId="0A797363" w14:textId="77777777" w:rsidR="0001645D" w:rsidRPr="004040F1" w:rsidRDefault="0001645D" w:rsidP="006F397B">
      <w:pPr>
        <w:pBdr>
          <w:bottom w:val="single" w:sz="12" w:space="1" w:color="auto"/>
        </w:pBdr>
        <w:spacing w:after="0" w:line="240" w:lineRule="auto"/>
        <w:contextualSpacing/>
        <w:jc w:val="center"/>
        <w:rPr>
          <w:rFonts w:ascii="Times New Roman" w:hAnsi="Times New Roman" w:cs="Times New Roman"/>
          <w:b/>
          <w:noProof/>
          <w:lang w:val="id-ID"/>
        </w:rPr>
      </w:pPr>
    </w:p>
    <w:bookmarkEnd w:id="0"/>
    <w:p w14:paraId="24C7E74B" w14:textId="772033A4" w:rsidR="0049787E" w:rsidRPr="004040F1" w:rsidRDefault="0049787E" w:rsidP="006F397B">
      <w:pPr>
        <w:pStyle w:val="BodyText"/>
        <w:contextualSpacing/>
        <w:rPr>
          <w:noProof/>
          <w:sz w:val="22"/>
          <w:szCs w:val="22"/>
          <w:lang w:val="id-ID"/>
        </w:rPr>
      </w:pPr>
      <w:r w:rsidRPr="004040F1">
        <w:rPr>
          <w:noProof/>
          <w:sz w:val="22"/>
          <w:szCs w:val="22"/>
          <w:lang w:val="id-ID"/>
        </w:rPr>
        <w:t>Perjanjian Jasa Pengelolaan Limbah Bahan Berbahaya dan Beracun (Limbah B3) (selanjutnya disebut “Perjanjian”) ini dibuat pada tanggal {{T</w:t>
      </w:r>
      <w:r w:rsidR="00945D67">
        <w:rPr>
          <w:noProof/>
          <w:sz w:val="22"/>
          <w:szCs w:val="22"/>
          <w:lang w:val="id-ID"/>
        </w:rPr>
        <w:t>ANGGA</w:t>
      </w:r>
      <w:r w:rsidRPr="004040F1">
        <w:rPr>
          <w:noProof/>
          <w:sz w:val="22"/>
          <w:szCs w:val="22"/>
          <w:lang w:val="id-ID"/>
        </w:rPr>
        <w:t>L_</w:t>
      </w:r>
      <w:r w:rsidR="00725D34">
        <w:rPr>
          <w:noProof/>
          <w:sz w:val="22"/>
          <w:szCs w:val="22"/>
          <w:lang w:val="id-ID"/>
        </w:rPr>
        <w:t>RILIS</w:t>
      </w:r>
      <w:r w:rsidRPr="004040F1">
        <w:rPr>
          <w:noProof/>
          <w:sz w:val="22"/>
          <w:szCs w:val="22"/>
          <w:lang w:val="id-ID"/>
        </w:rPr>
        <w:t>}}, oleh dan antara:</w:t>
      </w:r>
    </w:p>
    <w:p w14:paraId="2400FFFD"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55695B49" w14:textId="52EACE20" w:rsidR="005E2411" w:rsidRPr="004040F1" w:rsidRDefault="00ED15B5" w:rsidP="00476699">
      <w:pPr>
        <w:pStyle w:val="ListParagraph"/>
        <w:numPr>
          <w:ilvl w:val="0"/>
          <w:numId w:val="1"/>
        </w:numPr>
        <w:spacing w:after="0" w:line="240" w:lineRule="auto"/>
        <w:jc w:val="both"/>
        <w:rPr>
          <w:rFonts w:ascii="Times New Roman" w:hAnsi="Times New Roman" w:cs="Times New Roman"/>
          <w:noProof/>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9B3E5C" w:rsidRPr="004040F1">
        <w:rPr>
          <w:rFonts w:ascii="Times New Roman" w:hAnsi="Times New Roman" w:cs="Times New Roman"/>
          <w:b/>
          <w:noProof/>
          <w:lang w:val="id-ID"/>
        </w:rPr>
        <w:t>(“Pihak Pertama”);</w:t>
      </w:r>
      <w:r w:rsidR="009B3E5C" w:rsidRPr="00ED15B5">
        <w:rPr>
          <w:rFonts w:ascii="Times New Roman" w:hAnsi="Times New Roman" w:cs="Times New Roman"/>
          <w:bCs/>
          <w:noProof/>
          <w:lang w:val="id-ID"/>
        </w:rPr>
        <w:t xml:space="preserve"> dan</w:t>
      </w:r>
    </w:p>
    <w:p w14:paraId="45DFD935" w14:textId="77777777" w:rsidR="005E2411" w:rsidRPr="004040F1" w:rsidRDefault="005E2411" w:rsidP="006F397B">
      <w:pPr>
        <w:pStyle w:val="ListParagraph"/>
        <w:spacing w:after="0" w:line="240" w:lineRule="auto"/>
        <w:ind w:left="426" w:hanging="426"/>
        <w:jc w:val="both"/>
        <w:rPr>
          <w:rFonts w:ascii="Times New Roman" w:hAnsi="Times New Roman" w:cs="Times New Roman"/>
          <w:noProof/>
          <w:lang w:val="id-ID"/>
        </w:rPr>
      </w:pPr>
    </w:p>
    <w:p w14:paraId="379CB05A" w14:textId="09915AE9" w:rsidR="0049787E" w:rsidRPr="004040F1" w:rsidRDefault="00961A06" w:rsidP="006F397B">
      <w:pPr>
        <w:pStyle w:val="ListParagraph"/>
        <w:numPr>
          <w:ilvl w:val="0"/>
          <w:numId w:val="1"/>
        </w:numPr>
        <w:spacing w:after="0" w:line="240" w:lineRule="auto"/>
        <w:ind w:left="426" w:hanging="426"/>
        <w:jc w:val="both"/>
        <w:rPr>
          <w:rFonts w:ascii="Times New Roman" w:hAnsi="Times New Roman" w:cs="Times New Roman"/>
          <w:noProof/>
          <w:lang w:val="id-ID"/>
        </w:rPr>
      </w:pPr>
      <w:r w:rsidRPr="004040F1">
        <w:rPr>
          <w:rFonts w:ascii="Times New Roman" w:eastAsia="Times New Roman" w:hAnsi="Times New Roman" w:cs="Times New Roman"/>
          <w:b/>
          <w:noProof/>
          <w:lang w:val="id-ID"/>
        </w:rPr>
        <w:t xml:space="preserve">{{NAMA_VENDOR}}, </w:t>
      </w:r>
      <w:r w:rsidRPr="00ED15B5">
        <w:rPr>
          <w:rFonts w:ascii="Times New Roman" w:eastAsia="Times New Roman" w:hAnsi="Times New Roman" w:cs="Times New Roman"/>
          <w:bCs/>
          <w:noProof/>
          <w:lang w:val="id-ID"/>
        </w:rPr>
        <w:t>suatu perseroan terbatas yang didirikan berdasarkan hukum Negara Republik Indonesia, berdomisili di {{DOMISILI_VENDOR}}, dalam hal ini diwakili oleh</w:t>
      </w:r>
      <w:r w:rsidRPr="004040F1">
        <w:rPr>
          <w:rFonts w:ascii="Times New Roman" w:eastAsia="Times New Roman" w:hAnsi="Times New Roman" w:cs="Times New Roman"/>
          <w:b/>
          <w:noProof/>
          <w:lang w:val="id-ID"/>
        </w:rPr>
        <w:t xml:space="preserve"> {{NAMA_TTD_VENDOR}}, </w:t>
      </w:r>
      <w:r w:rsidRPr="00ED15B5">
        <w:rPr>
          <w:rFonts w:ascii="Times New Roman" w:eastAsia="Times New Roman" w:hAnsi="Times New Roman" w:cs="Times New Roman"/>
          <w:bCs/>
          <w:noProof/>
          <w:lang w:val="id-ID"/>
        </w:rPr>
        <w:t>dalam kedudukannya sebagai {{JABATAN_TTD_VENDOR}}, oleh karena itu berhak bertindak untuk dan atas nama {{NAMA_VENDOR}}</w:t>
      </w:r>
      <w:r w:rsidRPr="004040F1">
        <w:rPr>
          <w:rFonts w:ascii="Times New Roman" w:eastAsia="Times New Roman" w:hAnsi="Times New Roman" w:cs="Times New Roman"/>
          <w:b/>
          <w:noProof/>
          <w:lang w:val="id-ID"/>
        </w:rPr>
        <w:t xml:space="preserve"> (“Pihak Kedua”).</w:t>
      </w:r>
    </w:p>
    <w:p w14:paraId="11264E54" w14:textId="77777777" w:rsidR="00F54B63" w:rsidRPr="004040F1" w:rsidRDefault="00F54B63" w:rsidP="006F397B">
      <w:pPr>
        <w:spacing w:after="0" w:line="240" w:lineRule="auto"/>
        <w:contextualSpacing/>
        <w:jc w:val="both"/>
        <w:rPr>
          <w:rFonts w:ascii="Times New Roman" w:hAnsi="Times New Roman" w:cs="Times New Roman"/>
          <w:b/>
          <w:bCs/>
          <w:noProof/>
          <w:lang w:val="id-ID"/>
        </w:rPr>
      </w:pPr>
    </w:p>
    <w:p w14:paraId="0597B9FF" w14:textId="77777777" w:rsidR="0049787E" w:rsidRPr="004040F1" w:rsidRDefault="005E2411" w:rsidP="006F397B">
      <w:pPr>
        <w:spacing w:after="0" w:line="240" w:lineRule="auto"/>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Untuk selanjutnya, </w:t>
      </w:r>
      <w:r w:rsidR="00F54B63" w:rsidRPr="004040F1">
        <w:rPr>
          <w:rFonts w:ascii="Times New Roman" w:hAnsi="Times New Roman" w:cs="Times New Roman"/>
          <w:noProof/>
          <w:lang w:val="id-ID"/>
        </w:rPr>
        <w:t>Pihak Pertama</w:t>
      </w:r>
      <w:r w:rsidRPr="004040F1">
        <w:rPr>
          <w:rFonts w:ascii="Times New Roman" w:hAnsi="Times New Roman" w:cs="Times New Roman"/>
          <w:noProof/>
          <w:lang w:val="id-ID"/>
        </w:rPr>
        <w:t xml:space="preserve"> dan </w:t>
      </w:r>
      <w:r w:rsidR="00F54B63"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secara bersama-sama disebut sebagai “</w:t>
      </w:r>
      <w:r w:rsidR="00F54B63" w:rsidRPr="004040F1">
        <w:rPr>
          <w:rFonts w:ascii="Times New Roman" w:hAnsi="Times New Roman" w:cs="Times New Roman"/>
          <w:b/>
          <w:noProof/>
          <w:lang w:val="id-ID"/>
        </w:rPr>
        <w:t>Para Pihak</w:t>
      </w:r>
      <w:r w:rsidRPr="004040F1">
        <w:rPr>
          <w:rFonts w:ascii="Times New Roman" w:hAnsi="Times New Roman" w:cs="Times New Roman"/>
          <w:noProof/>
          <w:lang w:val="id-ID"/>
        </w:rPr>
        <w:t>”</w:t>
      </w:r>
      <w:r w:rsidR="00F54B63" w:rsidRPr="004040F1">
        <w:rPr>
          <w:rFonts w:ascii="Times New Roman" w:hAnsi="Times New Roman" w:cs="Times New Roman"/>
          <w:noProof/>
          <w:lang w:val="id-ID"/>
        </w:rPr>
        <w:t xml:space="preserve"> dan secara sendiri-sendiri disebut sebagai </w:t>
      </w:r>
      <w:r w:rsidR="0049787E" w:rsidRPr="004040F1">
        <w:rPr>
          <w:rFonts w:ascii="Times New Roman" w:hAnsi="Times New Roman" w:cs="Times New Roman"/>
          <w:noProof/>
          <w:lang w:val="id-ID"/>
        </w:rPr>
        <w:t>“</w:t>
      </w:r>
      <w:r w:rsidR="0049787E" w:rsidRPr="004040F1">
        <w:rPr>
          <w:rFonts w:ascii="Times New Roman" w:hAnsi="Times New Roman" w:cs="Times New Roman"/>
          <w:b/>
          <w:noProof/>
          <w:lang w:val="id-ID"/>
        </w:rPr>
        <w:t>Pihak</w:t>
      </w:r>
      <w:r w:rsidR="0049787E" w:rsidRPr="004040F1">
        <w:rPr>
          <w:rFonts w:ascii="Times New Roman" w:hAnsi="Times New Roman" w:cs="Times New Roman"/>
          <w:noProof/>
          <w:lang w:val="id-ID"/>
        </w:rPr>
        <w:t>”</w:t>
      </w:r>
      <w:r w:rsidRPr="004040F1">
        <w:rPr>
          <w:rFonts w:ascii="Times New Roman" w:hAnsi="Times New Roman" w:cs="Times New Roman"/>
          <w:noProof/>
          <w:lang w:val="id-ID"/>
        </w:rPr>
        <w:t>.</w:t>
      </w:r>
      <w:r w:rsidR="0049787E" w:rsidRPr="004040F1">
        <w:rPr>
          <w:rFonts w:ascii="Times New Roman" w:hAnsi="Times New Roman" w:cs="Times New Roman"/>
          <w:noProof/>
          <w:lang w:val="id-ID"/>
        </w:rPr>
        <w:t xml:space="preserve"> </w:t>
      </w:r>
    </w:p>
    <w:p w14:paraId="28C71812"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78F3395C" w14:textId="77777777" w:rsidR="0049787E" w:rsidRPr="004040F1" w:rsidRDefault="0049787E" w:rsidP="006F397B">
      <w:pPr>
        <w:spacing w:after="0" w:line="240" w:lineRule="auto"/>
        <w:contextualSpacing/>
        <w:jc w:val="both"/>
        <w:rPr>
          <w:rFonts w:ascii="Times New Roman" w:hAnsi="Times New Roman" w:cs="Times New Roman"/>
          <w:noProof/>
          <w:lang w:val="id-ID"/>
        </w:rPr>
      </w:pPr>
      <w:r w:rsidRPr="004040F1">
        <w:rPr>
          <w:rFonts w:ascii="Times New Roman" w:hAnsi="Times New Roman" w:cs="Times New Roman"/>
          <w:noProof/>
          <w:lang w:val="id-ID"/>
        </w:rPr>
        <w:t>Para Pihak terlebih dahulu menerangkan hal-hal sebagai berikut:</w:t>
      </w:r>
    </w:p>
    <w:p w14:paraId="25EC81EC"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7D410C2E" w14:textId="51BE4664" w:rsidR="00D44ABC" w:rsidRPr="004040F1" w:rsidRDefault="004405A9" w:rsidP="006F397B">
      <w:pPr>
        <w:spacing w:after="0" w:line="240" w:lineRule="auto"/>
        <w:ind w:left="426" w:hanging="426"/>
        <w:jc w:val="both"/>
        <w:rPr>
          <w:rFonts w:ascii="Times New Roman" w:hAnsi="Times New Roman" w:cs="Times New Roman"/>
          <w:noProof/>
          <w:lang w:val="id-ID"/>
        </w:rPr>
      </w:pPr>
      <w:r w:rsidRPr="004040F1">
        <w:rPr>
          <w:rFonts w:ascii="Times New Roman" w:hAnsi="Times New Roman" w:cs="Times New Roman"/>
          <w:noProof/>
          <w:lang w:val="id-ID"/>
        </w:rPr>
        <w:t xml:space="preserve">A. </w:t>
      </w:r>
      <w:r w:rsidRPr="004040F1">
        <w:rPr>
          <w:rFonts w:ascii="Times New Roman" w:hAnsi="Times New Roman" w:cs="Times New Roman"/>
          <w:noProof/>
          <w:lang w:val="id-ID"/>
        </w:rPr>
        <w:tab/>
      </w:r>
      <w:r w:rsidR="001D5FB2" w:rsidRPr="004040F1">
        <w:rPr>
          <w:rFonts w:ascii="Times New Roman" w:hAnsi="Times New Roman" w:cs="Times New Roman"/>
          <w:noProof/>
          <w:lang w:val="id-ID"/>
        </w:rPr>
        <w:t xml:space="preserve">Bahwa, </w:t>
      </w:r>
      <w:r w:rsidR="001D5FB2" w:rsidRPr="004040F1">
        <w:rPr>
          <w:rFonts w:ascii="Times New Roman" w:hAnsi="Times New Roman" w:cs="Times New Roman"/>
          <w:noProof/>
          <w:color w:val="000000"/>
          <w:lang w:val="id-ID"/>
        </w:rPr>
        <w:t xml:space="preserve">Pihak Pertama adalah perusahaan yang bergerak dalam bidang </w:t>
      </w:r>
      <w:r w:rsidR="00955585" w:rsidRPr="004040F1">
        <w:rPr>
          <w:rFonts w:ascii="Times New Roman" w:hAnsi="Times New Roman" w:cs="Times New Roman"/>
          <w:noProof/>
          <w:color w:val="000000"/>
          <w:lang w:val="id-ID"/>
        </w:rPr>
        <w:t>[pertambangan/</w:t>
      </w:r>
      <w:r w:rsidR="001D5FB2" w:rsidRPr="004040F1">
        <w:rPr>
          <w:rFonts w:ascii="Times New Roman" w:hAnsi="Times New Roman" w:cs="Times New Roman"/>
          <w:noProof/>
          <w:color w:val="000000"/>
          <w:lang w:val="id-ID"/>
        </w:rPr>
        <w:t>jasa pertambangan batubara</w:t>
      </w:r>
      <w:r w:rsidR="00955585" w:rsidRPr="004040F1">
        <w:rPr>
          <w:rFonts w:ascii="Times New Roman" w:hAnsi="Times New Roman" w:cs="Times New Roman"/>
          <w:noProof/>
          <w:color w:val="000000"/>
          <w:lang w:val="id-ID"/>
        </w:rPr>
        <w:t>]</w:t>
      </w:r>
      <w:r w:rsidR="001D5FB2" w:rsidRPr="004040F1">
        <w:rPr>
          <w:rFonts w:ascii="Times New Roman" w:hAnsi="Times New Roman" w:cs="Times New Roman"/>
          <w:noProof/>
          <w:color w:val="000000"/>
          <w:lang w:val="id-ID"/>
        </w:rPr>
        <w:t xml:space="preserve"> dengan salah satu wilayah operasional pertambangannya yaitu di area </w:t>
      </w:r>
      <w:r w:rsidR="001225BF">
        <w:rPr>
          <w:rFonts w:ascii="Times New Roman" w:eastAsia="Times New Roman" w:hAnsi="Times New Roman" w:cs="Times New Roman"/>
          <w:noProof/>
          <w:lang w:val="id-ID"/>
        </w:rPr>
        <w:t>{{LOKASI_TAMBANG}}</w:t>
      </w:r>
      <w:r w:rsidR="001D5FB2" w:rsidRPr="004040F1">
        <w:rPr>
          <w:rFonts w:ascii="Times New Roman" w:hAnsi="Times New Roman" w:cs="Times New Roman"/>
          <w:noProof/>
          <w:lang w:val="id-ID"/>
        </w:rPr>
        <w:t xml:space="preserve">, Kalimantan </w:t>
      </w:r>
      <w:r w:rsidR="001225BF">
        <w:rPr>
          <w:rFonts w:ascii="Times New Roman" w:eastAsia="Times New Roman" w:hAnsi="Times New Roman" w:cs="Times New Roman"/>
          <w:noProof/>
          <w:lang w:val="id-ID"/>
        </w:rPr>
        <w:t>{{WILAYAH}}</w:t>
      </w:r>
      <w:r w:rsidR="001D5FB2" w:rsidRPr="004040F1">
        <w:rPr>
          <w:rFonts w:ascii="Times New Roman" w:hAnsi="Times New Roman" w:cs="Times New Roman"/>
          <w:i/>
          <w:noProof/>
          <w:color w:val="000000"/>
          <w:lang w:val="id-ID"/>
        </w:rPr>
        <w:t>.</w:t>
      </w:r>
      <w:r w:rsidR="00D44ABC" w:rsidRPr="004040F1">
        <w:rPr>
          <w:rFonts w:ascii="Times New Roman" w:hAnsi="Times New Roman" w:cs="Times New Roman"/>
          <w:noProof/>
          <w:lang w:val="id-ID"/>
        </w:rPr>
        <w:t xml:space="preserve"> </w:t>
      </w:r>
      <w:r w:rsidR="0001645D" w:rsidRPr="004040F1">
        <w:rPr>
          <w:rFonts w:ascii="Times New Roman" w:hAnsi="Times New Roman" w:cs="Times New Roman"/>
          <w:noProof/>
          <w:lang w:val="id-ID"/>
        </w:rPr>
        <w:t xml:space="preserve">Pihak Pertama dalam kegiatannya menghasilkan Limbah B3 (sebagaimana didefinisikan dalam Perjanjian ini) dan memerlukan jasa </w:t>
      </w:r>
      <w:r w:rsidR="00E6390C" w:rsidRPr="004040F1">
        <w:rPr>
          <w:rFonts w:ascii="Times New Roman" w:hAnsi="Times New Roman" w:cs="Times New Roman"/>
          <w:noProof/>
          <w:lang w:val="id-ID"/>
        </w:rPr>
        <w:t xml:space="preserve">pengelolaan </w:t>
      </w:r>
      <w:r w:rsidR="0001645D" w:rsidRPr="004040F1">
        <w:rPr>
          <w:rFonts w:ascii="Times New Roman" w:hAnsi="Times New Roman" w:cs="Times New Roman"/>
          <w:noProof/>
          <w:lang w:val="id-ID"/>
        </w:rPr>
        <w:t>Limbah B3</w:t>
      </w:r>
      <w:r w:rsidR="00C41839" w:rsidRPr="004040F1">
        <w:rPr>
          <w:rFonts w:ascii="Times New Roman" w:hAnsi="Times New Roman" w:cs="Times New Roman"/>
          <w:noProof/>
        </w:rPr>
        <w:t xml:space="preserve"> </w:t>
      </w:r>
      <w:r w:rsidR="00DC2BB2" w:rsidRPr="004040F1">
        <w:rPr>
          <w:rFonts w:ascii="Times New Roman" w:hAnsi="Times New Roman" w:cs="Times New Roman"/>
          <w:noProof/>
        </w:rPr>
        <w:t xml:space="preserve">dengan ruang lingkup sebagaimana terlampir dalam </w:t>
      </w:r>
      <w:r w:rsidR="00DC2BB2" w:rsidRPr="004040F1">
        <w:rPr>
          <w:rFonts w:ascii="Times New Roman" w:hAnsi="Times New Roman" w:cs="Times New Roman"/>
          <w:noProof/>
          <w:u w:val="single"/>
        </w:rPr>
        <w:t>Lampiran II</w:t>
      </w:r>
      <w:r w:rsidR="00DC2BB2" w:rsidRPr="004040F1">
        <w:rPr>
          <w:rFonts w:ascii="Times New Roman" w:hAnsi="Times New Roman" w:cs="Times New Roman"/>
          <w:noProof/>
        </w:rPr>
        <w:t xml:space="preserve"> Perjanjian ini </w:t>
      </w:r>
      <w:r w:rsidR="00C41839" w:rsidRPr="004040F1">
        <w:rPr>
          <w:rFonts w:ascii="Times New Roman" w:hAnsi="Times New Roman" w:cs="Times New Roman"/>
          <w:noProof/>
        </w:rPr>
        <w:t>(“</w:t>
      </w:r>
      <w:r w:rsidR="00C41839" w:rsidRPr="004040F1">
        <w:rPr>
          <w:rFonts w:ascii="Times New Roman" w:hAnsi="Times New Roman" w:cs="Times New Roman"/>
          <w:b/>
          <w:bCs/>
          <w:noProof/>
        </w:rPr>
        <w:t>Jasa</w:t>
      </w:r>
      <w:r w:rsidR="00C41839" w:rsidRPr="004040F1">
        <w:rPr>
          <w:rFonts w:ascii="Times New Roman" w:hAnsi="Times New Roman" w:cs="Times New Roman"/>
          <w:noProof/>
        </w:rPr>
        <w:t>”)</w:t>
      </w:r>
      <w:r w:rsidR="00D44ABC" w:rsidRPr="004040F1">
        <w:rPr>
          <w:rFonts w:ascii="Times New Roman" w:hAnsi="Times New Roman" w:cs="Times New Roman"/>
          <w:noProof/>
          <w:lang w:val="id-ID"/>
        </w:rPr>
        <w:t>.</w:t>
      </w:r>
    </w:p>
    <w:p w14:paraId="33FCE7B0" w14:textId="77777777" w:rsidR="004405A9" w:rsidRPr="004040F1" w:rsidRDefault="004405A9" w:rsidP="006F397B">
      <w:pPr>
        <w:spacing w:after="0" w:line="240" w:lineRule="auto"/>
        <w:ind w:left="426" w:hanging="426"/>
        <w:jc w:val="both"/>
        <w:rPr>
          <w:rFonts w:ascii="Times New Roman" w:hAnsi="Times New Roman" w:cs="Times New Roman"/>
          <w:noProof/>
          <w:lang w:val="id-ID"/>
        </w:rPr>
      </w:pPr>
    </w:p>
    <w:p w14:paraId="08512382" w14:textId="067F1DC4" w:rsidR="004405A9" w:rsidRPr="004040F1" w:rsidRDefault="004405A9" w:rsidP="00955585">
      <w:pPr>
        <w:spacing w:after="0" w:line="240" w:lineRule="auto"/>
        <w:ind w:left="426" w:hanging="426"/>
        <w:jc w:val="both"/>
        <w:rPr>
          <w:rFonts w:ascii="Times New Roman" w:hAnsi="Times New Roman" w:cs="Times New Roman"/>
          <w:noProof/>
        </w:rPr>
      </w:pPr>
      <w:r w:rsidRPr="004040F1">
        <w:rPr>
          <w:rFonts w:ascii="Times New Roman" w:hAnsi="Times New Roman" w:cs="Times New Roman"/>
          <w:noProof/>
          <w:lang w:val="id-ID"/>
        </w:rPr>
        <w:t>B.</w:t>
      </w:r>
      <w:r w:rsidRPr="004040F1">
        <w:rPr>
          <w:rFonts w:ascii="Times New Roman" w:hAnsi="Times New Roman" w:cs="Times New Roman"/>
          <w:noProof/>
          <w:lang w:val="id-ID"/>
        </w:rPr>
        <w:tab/>
      </w:r>
      <w:r w:rsidR="0001645D" w:rsidRPr="004040F1">
        <w:rPr>
          <w:rFonts w:ascii="Times New Roman" w:hAnsi="Times New Roman" w:cs="Times New Roman"/>
          <w:noProof/>
          <w:lang w:val="id-ID"/>
        </w:rPr>
        <w:t xml:space="preserve">Bahwa, Pihak Kedua adalah </w:t>
      </w:r>
      <w:r w:rsidR="00AD0047" w:rsidRPr="004040F1">
        <w:rPr>
          <w:rFonts w:ascii="Times New Roman" w:hAnsi="Times New Roman" w:cs="Times New Roman"/>
          <w:noProof/>
        </w:rPr>
        <w:t xml:space="preserve">pihak yang </w:t>
      </w:r>
      <w:r w:rsidR="00955585" w:rsidRPr="004040F1">
        <w:rPr>
          <w:rFonts w:ascii="Times New Roman" w:hAnsi="Times New Roman" w:cs="Times New Roman"/>
          <w:noProof/>
          <w:lang w:val="id-ID"/>
        </w:rPr>
        <w:t xml:space="preserve">kompeten dan memiliki kapabilitas melakukan kegiatan usaha dalam bidang </w:t>
      </w:r>
      <w:r w:rsidR="003E2EF5">
        <w:rPr>
          <w:rFonts w:ascii="Times New Roman" w:hAnsi="Times New Roman" w:cs="Times New Roman"/>
          <w:noProof/>
          <w:lang w:val="id-ID"/>
        </w:rPr>
        <w:t>{{BIDANG_USAHA_PIHAK_KEDUA}}</w:t>
      </w:r>
      <w:r w:rsidR="00955585" w:rsidRPr="004040F1">
        <w:rPr>
          <w:rFonts w:ascii="Times New Roman" w:hAnsi="Times New Roman" w:cs="Times New Roman"/>
          <w:noProof/>
          <w:lang w:val="id-ID"/>
        </w:rPr>
        <w:t>, dan memiliki Ijin Usaha No</w:t>
      </w:r>
      <w:r w:rsidR="003E2EF5">
        <w:rPr>
          <w:rFonts w:ascii="Times New Roman" w:hAnsi="Times New Roman" w:cs="Times New Roman"/>
          <w:noProof/>
          <w:lang w:val="id-ID"/>
        </w:rPr>
        <w:t xml:space="preserve"> {{NOMOR_NIB}}</w:t>
      </w:r>
      <w:r w:rsidR="00955585" w:rsidRPr="004040F1">
        <w:rPr>
          <w:rFonts w:ascii="Times New Roman" w:hAnsi="Times New Roman" w:cs="Times New Roman"/>
          <w:noProof/>
          <w:lang w:val="id-ID"/>
        </w:rPr>
        <w:t xml:space="preserve"> yang dikeluarkan tanggal </w:t>
      </w:r>
      <w:r w:rsidR="003E2EF5">
        <w:rPr>
          <w:rFonts w:ascii="Times New Roman" w:hAnsi="Times New Roman" w:cs="Times New Roman"/>
          <w:noProof/>
          <w:lang w:val="id-ID"/>
        </w:rPr>
        <w:t>{{TANGGAL_DIKELUARKAN_NIB}}</w:t>
      </w:r>
      <w:r w:rsidR="006B551F">
        <w:rPr>
          <w:rFonts w:ascii="Times New Roman" w:eastAsia="Times New Roman" w:hAnsi="Times New Roman"/>
          <w:noProof/>
          <w:lang w:val="sv-SE"/>
        </w:rPr>
        <w:t/>
      </w:r>
      <w:r w:rsidR="006B551F" w:rsidRPr="00CF390F">
        <w:rPr>
          <w:rFonts w:ascii="Times New Roman" w:hAnsi="Times New Roman"/>
          <w:lang w:val="sv-SE"/>
        </w:rPr>
        <w:t xml:space="preserve"> </w:t>
      </w:r>
      <w:r w:rsidR="00955585" w:rsidRPr="004040F1">
        <w:rPr>
          <w:rFonts w:ascii="Times New Roman" w:hAnsi="Times New Roman" w:cs="Times New Roman"/>
          <w:noProof/>
          <w:lang w:val="id-ID"/>
        </w:rPr>
        <w:t xml:space="preserve">oleh </w:t>
      </w:r>
      <w:r w:rsidR="006B551F">
        <w:rPr>
          <w:rFonts w:ascii="Times New Roman" w:hAnsi="Times New Roman" w:cs="Times New Roman"/>
          <w:noProof/>
          <w:lang w:val="id-ID"/>
        </w:rPr>
        <w:t>{{YANG_MENGELUARKAN_NIB}}</w:t>
      </w:r>
      <w:r w:rsidR="00955585" w:rsidRPr="004040F1">
        <w:rPr>
          <w:rFonts w:ascii="Times New Roman" w:hAnsi="Times New Roman" w:cs="Times New Roman"/>
          <w:noProof/>
          <w:lang w:val="id-ID"/>
        </w:rPr>
        <w:t xml:space="preserve">, yang dalam hal ini bermaksud untuk menerima </w:t>
      </w:r>
      <w:r w:rsidR="00C41839" w:rsidRPr="004040F1">
        <w:rPr>
          <w:rFonts w:ascii="Times New Roman" w:hAnsi="Times New Roman" w:cs="Times New Roman"/>
          <w:noProof/>
        </w:rPr>
        <w:t>Jasa</w:t>
      </w:r>
      <w:r w:rsidR="00C41839" w:rsidRPr="004040F1">
        <w:rPr>
          <w:rFonts w:ascii="Times New Roman" w:hAnsi="Times New Roman" w:cs="Times New Roman"/>
          <w:noProof/>
          <w:lang w:val="id-ID"/>
        </w:rPr>
        <w:t xml:space="preserve"> </w:t>
      </w:r>
      <w:r w:rsidR="00955585" w:rsidRPr="004040F1">
        <w:rPr>
          <w:rFonts w:ascii="Times New Roman" w:hAnsi="Times New Roman" w:cs="Times New Roman"/>
          <w:noProof/>
          <w:lang w:val="id-ID"/>
        </w:rPr>
        <w:t xml:space="preserve">dari Pihak Pertama. Izin usaha Pihak Kedua untuk pelaksanaan Pekerjaan adalah sebagaimana terlampir dan menjadi satu kesatuan yang tidak terpisahkan dari Perjanjian ini sebagai </w:t>
      </w:r>
      <w:r w:rsidR="00955585" w:rsidRPr="004040F1">
        <w:rPr>
          <w:rFonts w:ascii="Times New Roman" w:hAnsi="Times New Roman" w:cs="Times New Roman"/>
          <w:noProof/>
          <w:u w:val="single"/>
          <w:lang w:val="id-ID"/>
        </w:rPr>
        <w:t>Lampiran I</w:t>
      </w:r>
      <w:r w:rsidR="00955585" w:rsidRPr="004040F1">
        <w:rPr>
          <w:rFonts w:ascii="Times New Roman" w:hAnsi="Times New Roman" w:cs="Times New Roman"/>
          <w:noProof/>
          <w:lang w:val="id-ID"/>
        </w:rPr>
        <w:t xml:space="preserve">. </w:t>
      </w:r>
      <w:r w:rsidR="00DC2BB2" w:rsidRPr="004040F1">
        <w:rPr>
          <w:rFonts w:ascii="Times New Roman" w:hAnsi="Times New Roman" w:cs="Times New Roman"/>
          <w:i/>
          <w:iCs/>
          <w:noProof/>
          <w:color w:val="FF0000"/>
        </w:rPr>
        <w:t xml:space="preserve">[Catatan: </w:t>
      </w:r>
      <w:proofErr w:type="spellStart"/>
      <w:r w:rsidR="00DC2BB2" w:rsidRPr="004040F1">
        <w:rPr>
          <w:rFonts w:ascii="Times New Roman" w:hAnsi="Times New Roman" w:cs="Times New Roman"/>
          <w:i/>
          <w:iCs/>
          <w:color w:val="FF0000"/>
        </w:rPr>
        <w:t>Dimasukan</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bidang</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usaha</w:t>
      </w:r>
      <w:proofErr w:type="spellEnd"/>
      <w:r w:rsidR="00DC2BB2" w:rsidRPr="004040F1">
        <w:rPr>
          <w:rFonts w:ascii="Times New Roman" w:hAnsi="Times New Roman" w:cs="Times New Roman"/>
          <w:i/>
          <w:iCs/>
          <w:color w:val="FF0000"/>
        </w:rPr>
        <w:t xml:space="preserve"> yang </w:t>
      </w:r>
      <w:proofErr w:type="spellStart"/>
      <w:r w:rsidR="00DC2BB2" w:rsidRPr="004040F1">
        <w:rPr>
          <w:rFonts w:ascii="Times New Roman" w:hAnsi="Times New Roman" w:cs="Times New Roman"/>
          <w:i/>
          <w:iCs/>
          <w:color w:val="FF0000"/>
        </w:rPr>
        <w:t>sesuai</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dengan</w:t>
      </w:r>
      <w:proofErr w:type="spellEnd"/>
      <w:r w:rsidR="00DC2BB2" w:rsidRPr="004040F1">
        <w:rPr>
          <w:rFonts w:ascii="Times New Roman" w:hAnsi="Times New Roman" w:cs="Times New Roman"/>
          <w:i/>
          <w:iCs/>
          <w:color w:val="FF0000"/>
        </w:rPr>
        <w:t xml:space="preserve"> OSS, </w:t>
      </w:r>
      <w:proofErr w:type="spellStart"/>
      <w:r w:rsidR="00DC2BB2" w:rsidRPr="004040F1">
        <w:rPr>
          <w:rFonts w:ascii="Times New Roman" w:hAnsi="Times New Roman" w:cs="Times New Roman"/>
          <w:i/>
          <w:iCs/>
          <w:color w:val="FF0000"/>
        </w:rPr>
        <w:t>Anggaran</w:t>
      </w:r>
      <w:proofErr w:type="spellEnd"/>
      <w:r w:rsidR="00DC2BB2" w:rsidRPr="004040F1">
        <w:rPr>
          <w:rFonts w:ascii="Times New Roman" w:hAnsi="Times New Roman" w:cs="Times New Roman"/>
          <w:i/>
          <w:iCs/>
          <w:color w:val="FF0000"/>
        </w:rPr>
        <w:t xml:space="preserve"> Dasar dan </w:t>
      </w:r>
      <w:proofErr w:type="spellStart"/>
      <w:r w:rsidR="00DC2BB2" w:rsidRPr="004040F1">
        <w:rPr>
          <w:rFonts w:ascii="Times New Roman" w:hAnsi="Times New Roman" w:cs="Times New Roman"/>
          <w:i/>
          <w:iCs/>
          <w:color w:val="FF0000"/>
        </w:rPr>
        <w:t>perizinan</w:t>
      </w:r>
      <w:proofErr w:type="spellEnd"/>
      <w:r w:rsidR="00DC2BB2" w:rsidRPr="004040F1">
        <w:rPr>
          <w:rFonts w:ascii="Times New Roman" w:hAnsi="Times New Roman" w:cs="Times New Roman"/>
          <w:i/>
          <w:iCs/>
          <w:color w:val="FF0000"/>
        </w:rPr>
        <w:t xml:space="preserve"> yang </w:t>
      </w:r>
      <w:proofErr w:type="spellStart"/>
      <w:r w:rsidR="00DC2BB2" w:rsidRPr="004040F1">
        <w:rPr>
          <w:rFonts w:ascii="Times New Roman" w:hAnsi="Times New Roman" w:cs="Times New Roman"/>
          <w:i/>
          <w:iCs/>
          <w:color w:val="FF0000"/>
        </w:rPr>
        <w:t>relevan</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untuk</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melaksanakan</w:t>
      </w:r>
      <w:proofErr w:type="spellEnd"/>
      <w:r w:rsidR="00DC2BB2" w:rsidRPr="004040F1">
        <w:rPr>
          <w:rFonts w:ascii="Times New Roman" w:hAnsi="Times New Roman" w:cs="Times New Roman"/>
          <w:i/>
          <w:iCs/>
          <w:color w:val="FF0000"/>
        </w:rPr>
        <w:t xml:space="preserve"> Jasa. </w:t>
      </w:r>
      <w:proofErr w:type="spellStart"/>
      <w:r w:rsidR="00DC2BB2" w:rsidRPr="004040F1">
        <w:rPr>
          <w:rFonts w:ascii="Times New Roman" w:hAnsi="Times New Roman" w:cs="Times New Roman"/>
          <w:i/>
          <w:iCs/>
          <w:color w:val="FF0000"/>
        </w:rPr>
        <w:t>Izin-izin</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dimaksud</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dilampirkan</w:t>
      </w:r>
      <w:proofErr w:type="spellEnd"/>
      <w:r w:rsidR="00DC2BB2" w:rsidRPr="004040F1">
        <w:rPr>
          <w:rFonts w:ascii="Times New Roman" w:hAnsi="Times New Roman" w:cs="Times New Roman"/>
          <w:i/>
          <w:iCs/>
          <w:color w:val="FF0000"/>
        </w:rPr>
        <w:t xml:space="preserve"> pada Lampiran I </w:t>
      </w:r>
      <w:proofErr w:type="spellStart"/>
      <w:r w:rsidR="00DC2BB2" w:rsidRPr="004040F1">
        <w:rPr>
          <w:rFonts w:ascii="Times New Roman" w:hAnsi="Times New Roman" w:cs="Times New Roman"/>
          <w:i/>
          <w:iCs/>
          <w:color w:val="FF0000"/>
        </w:rPr>
        <w:t>Perjanjian</w:t>
      </w:r>
      <w:proofErr w:type="spellEnd"/>
      <w:r w:rsidR="00DC2BB2" w:rsidRPr="004040F1">
        <w:rPr>
          <w:rFonts w:ascii="Times New Roman" w:hAnsi="Times New Roman" w:cs="Times New Roman"/>
          <w:i/>
          <w:iCs/>
          <w:color w:val="FF0000"/>
        </w:rPr>
        <w:t xml:space="preserve"> </w:t>
      </w:r>
      <w:proofErr w:type="spellStart"/>
      <w:r w:rsidR="00DC2BB2" w:rsidRPr="004040F1">
        <w:rPr>
          <w:rFonts w:ascii="Times New Roman" w:hAnsi="Times New Roman" w:cs="Times New Roman"/>
          <w:i/>
          <w:iCs/>
          <w:color w:val="FF0000"/>
        </w:rPr>
        <w:t>ini</w:t>
      </w:r>
      <w:proofErr w:type="spellEnd"/>
      <w:r w:rsidR="00DC2BB2" w:rsidRPr="004040F1">
        <w:rPr>
          <w:rFonts w:ascii="Times New Roman" w:hAnsi="Times New Roman" w:cs="Times New Roman"/>
          <w:i/>
          <w:iCs/>
          <w:color w:val="FF0000"/>
        </w:rPr>
        <w:t>.]</w:t>
      </w:r>
    </w:p>
    <w:p w14:paraId="2BCBDA2A" w14:textId="77777777" w:rsidR="004405A9" w:rsidRPr="004040F1" w:rsidRDefault="004405A9" w:rsidP="006F397B">
      <w:pPr>
        <w:spacing w:after="0" w:line="240" w:lineRule="auto"/>
        <w:ind w:left="426" w:hanging="426"/>
        <w:jc w:val="both"/>
        <w:rPr>
          <w:rFonts w:ascii="Times New Roman" w:hAnsi="Times New Roman" w:cs="Times New Roman"/>
          <w:noProof/>
          <w:lang w:val="id-ID"/>
        </w:rPr>
      </w:pPr>
    </w:p>
    <w:p w14:paraId="467D4FFB" w14:textId="1A9EF9AF" w:rsidR="004405A9" w:rsidRPr="004040F1" w:rsidRDefault="004405A9" w:rsidP="006F397B">
      <w:pPr>
        <w:spacing w:after="0" w:line="240" w:lineRule="auto"/>
        <w:ind w:left="426" w:hanging="426"/>
        <w:contextualSpacing/>
        <w:jc w:val="both"/>
        <w:rPr>
          <w:rFonts w:ascii="Times New Roman" w:hAnsi="Times New Roman" w:cs="Times New Roman"/>
          <w:noProof/>
          <w:lang w:val="id-ID"/>
        </w:rPr>
      </w:pPr>
      <w:r w:rsidRPr="004040F1">
        <w:rPr>
          <w:rFonts w:ascii="Times New Roman" w:hAnsi="Times New Roman" w:cs="Times New Roman"/>
          <w:noProof/>
          <w:lang w:val="id-ID"/>
        </w:rPr>
        <w:t>C.</w:t>
      </w:r>
      <w:r w:rsidRPr="004040F1">
        <w:rPr>
          <w:rFonts w:ascii="Times New Roman" w:hAnsi="Times New Roman" w:cs="Times New Roman"/>
          <w:noProof/>
          <w:lang w:val="id-ID"/>
        </w:rPr>
        <w:tab/>
      </w:r>
      <w:r w:rsidR="0001645D" w:rsidRPr="004040F1">
        <w:rPr>
          <w:rFonts w:ascii="Times New Roman" w:hAnsi="Times New Roman" w:cs="Times New Roman"/>
          <w:noProof/>
          <w:lang w:val="id-ID"/>
        </w:rPr>
        <w:t>Bahwa, Pihak Pertama bermaksud untuk menunjuk Pihak Kedua untuk melaksanakan Jasa dan Pihak Kedua menerima penunjukan oleh Pihak Pertama untuk melaksanakan Jasa, berdasarkan persyaratan dan ketentuan dalam Perjanjian ini</w:t>
      </w:r>
      <w:r w:rsidRPr="004040F1">
        <w:rPr>
          <w:rFonts w:ascii="Times New Roman" w:hAnsi="Times New Roman" w:cs="Times New Roman"/>
          <w:noProof/>
          <w:lang w:val="id-ID"/>
        </w:rPr>
        <w:t>.</w:t>
      </w:r>
    </w:p>
    <w:p w14:paraId="5072180A"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441118E4" w14:textId="47075990" w:rsidR="0049787E" w:rsidRPr="004040F1" w:rsidRDefault="0049787E" w:rsidP="006F397B">
      <w:pPr>
        <w:spacing w:after="0" w:line="240" w:lineRule="auto"/>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Selanjutnya, Para Pihak telah saling sepakat dan setuju untuk mengikatkan diri dalam Perjanjian ini </w:t>
      </w:r>
      <w:r w:rsidR="00952739" w:rsidRPr="004040F1">
        <w:rPr>
          <w:rFonts w:ascii="Times New Roman" w:hAnsi="Times New Roman" w:cs="Times New Roman"/>
          <w:noProof/>
          <w:lang w:val="id-ID"/>
        </w:rPr>
        <w:t>berdasarkan persyaratan</w:t>
      </w:r>
      <w:r w:rsidRPr="004040F1">
        <w:rPr>
          <w:rFonts w:ascii="Times New Roman" w:hAnsi="Times New Roman" w:cs="Times New Roman"/>
          <w:noProof/>
          <w:lang w:val="id-ID"/>
        </w:rPr>
        <w:t xml:space="preserve"> dan ketentuan sebagai berikut:</w:t>
      </w:r>
    </w:p>
    <w:p w14:paraId="36D9C63F" w14:textId="77777777" w:rsidR="00B1632A" w:rsidRPr="004040F1" w:rsidRDefault="00B1632A" w:rsidP="006F397B">
      <w:pPr>
        <w:tabs>
          <w:tab w:val="left" w:pos="360"/>
        </w:tabs>
        <w:spacing w:after="0" w:line="240" w:lineRule="auto"/>
        <w:contextualSpacing/>
        <w:rPr>
          <w:rFonts w:ascii="Times New Roman" w:hAnsi="Times New Roman" w:cs="Times New Roman"/>
          <w:b/>
          <w:noProof/>
          <w:lang w:val="id-ID"/>
        </w:rPr>
      </w:pPr>
    </w:p>
    <w:p w14:paraId="5B9722EC" w14:textId="77777777" w:rsidR="0049787E" w:rsidRPr="004040F1" w:rsidRDefault="0049787E" w:rsidP="006F397B">
      <w:pPr>
        <w:tabs>
          <w:tab w:val="left" w:pos="360"/>
        </w:tabs>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1</w:t>
      </w:r>
    </w:p>
    <w:p w14:paraId="5023A5E1" w14:textId="77777777" w:rsidR="0049787E" w:rsidRPr="004040F1" w:rsidRDefault="0049787E" w:rsidP="006F397B">
      <w:pPr>
        <w:tabs>
          <w:tab w:val="left" w:pos="360"/>
        </w:tabs>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DEFINISI</w:t>
      </w:r>
    </w:p>
    <w:p w14:paraId="029F8308" w14:textId="77777777" w:rsidR="0049787E" w:rsidRPr="004040F1" w:rsidRDefault="0049787E" w:rsidP="006F397B">
      <w:pPr>
        <w:tabs>
          <w:tab w:val="left" w:pos="360"/>
        </w:tabs>
        <w:spacing w:after="0" w:line="240" w:lineRule="auto"/>
        <w:contextualSpacing/>
        <w:jc w:val="center"/>
        <w:rPr>
          <w:rFonts w:ascii="Times New Roman" w:hAnsi="Times New Roman" w:cs="Times New Roman"/>
          <w:b/>
          <w:noProof/>
          <w:lang w:val="id-ID"/>
        </w:rPr>
      </w:pPr>
    </w:p>
    <w:p w14:paraId="3C7278A9" w14:textId="0003B54B" w:rsidR="0049787E" w:rsidRPr="004040F1" w:rsidRDefault="0049787E" w:rsidP="006F397B">
      <w:pPr>
        <w:tabs>
          <w:tab w:val="left" w:pos="360"/>
          <w:tab w:val="left" w:pos="1890"/>
        </w:tabs>
        <w:spacing w:after="0" w:line="240" w:lineRule="auto"/>
        <w:contextualSpacing/>
        <w:jc w:val="both"/>
        <w:rPr>
          <w:rFonts w:ascii="Times New Roman" w:hAnsi="Times New Roman" w:cs="Times New Roman"/>
          <w:bCs/>
          <w:noProof/>
          <w:lang w:val="id-ID"/>
        </w:rPr>
      </w:pPr>
      <w:r w:rsidRPr="004040F1">
        <w:rPr>
          <w:rFonts w:ascii="Times New Roman" w:hAnsi="Times New Roman" w:cs="Times New Roman"/>
          <w:bCs/>
          <w:noProof/>
          <w:lang w:val="id-ID"/>
        </w:rPr>
        <w:t>Dalam Perjanjian ini kata-kata dan istilah-istilah harus mempunyai arti seperti yang dimaksud atau didefinisikan di bawah ini:</w:t>
      </w:r>
    </w:p>
    <w:p w14:paraId="0E8BD26D" w14:textId="77777777" w:rsidR="005E2411" w:rsidRPr="004040F1" w:rsidRDefault="005E2411" w:rsidP="006F397B">
      <w:pPr>
        <w:tabs>
          <w:tab w:val="left" w:pos="360"/>
          <w:tab w:val="left" w:pos="1890"/>
        </w:tabs>
        <w:spacing w:after="0" w:line="240" w:lineRule="auto"/>
        <w:contextualSpacing/>
        <w:jc w:val="both"/>
        <w:rPr>
          <w:rFonts w:ascii="Times New Roman" w:hAnsi="Times New Roman" w:cs="Times New Roman"/>
          <w:bCs/>
          <w:noProof/>
          <w:lang w:val="id-ID"/>
        </w:rPr>
      </w:pPr>
    </w:p>
    <w:tbl>
      <w:tblPr>
        <w:tblW w:w="9498" w:type="dxa"/>
        <w:tblInd w:w="-142" w:type="dxa"/>
        <w:tblLook w:val="01E0" w:firstRow="1" w:lastRow="1" w:firstColumn="1" w:lastColumn="1" w:noHBand="0" w:noVBand="0"/>
      </w:tblPr>
      <w:tblGrid>
        <w:gridCol w:w="2718"/>
        <w:gridCol w:w="6780"/>
      </w:tblGrid>
      <w:tr w:rsidR="004F4977" w:rsidRPr="004040F1" w14:paraId="7D91E35D" w14:textId="77777777" w:rsidTr="00C92E70">
        <w:tc>
          <w:tcPr>
            <w:tcW w:w="2718" w:type="dxa"/>
          </w:tcPr>
          <w:p w14:paraId="251460B6" w14:textId="77777777" w:rsidR="004F4977" w:rsidRPr="004040F1" w:rsidRDefault="004F4977" w:rsidP="006F397B">
            <w:pPr>
              <w:spacing w:after="0" w:line="240" w:lineRule="auto"/>
              <w:ind w:left="34"/>
              <w:contextualSpacing/>
              <w:rPr>
                <w:rFonts w:ascii="Times New Roman" w:hAnsi="Times New Roman" w:cs="Times New Roman"/>
                <w:b/>
                <w:noProof/>
                <w:lang w:val="id-ID"/>
              </w:rPr>
            </w:pPr>
            <w:r w:rsidRPr="004040F1">
              <w:rPr>
                <w:rFonts w:ascii="Times New Roman" w:hAnsi="Times New Roman" w:cs="Times New Roman"/>
                <w:b/>
                <w:noProof/>
                <w:lang w:val="id-ID"/>
              </w:rPr>
              <w:t>Afiliasi</w:t>
            </w:r>
          </w:p>
          <w:p w14:paraId="19CEFA0A" w14:textId="77777777" w:rsidR="004F4977" w:rsidRPr="004040F1" w:rsidRDefault="004F4977" w:rsidP="006F397B">
            <w:pPr>
              <w:spacing w:after="0" w:line="240" w:lineRule="auto"/>
              <w:contextualSpacing/>
              <w:rPr>
                <w:rFonts w:ascii="Times New Roman" w:hAnsi="Times New Roman" w:cs="Times New Roman"/>
                <w:b/>
                <w:noProof/>
                <w:lang w:val="id-ID"/>
              </w:rPr>
            </w:pPr>
          </w:p>
        </w:tc>
        <w:tc>
          <w:tcPr>
            <w:tcW w:w="6780" w:type="dxa"/>
          </w:tcPr>
          <w:p w14:paraId="117FCD61" w14:textId="09D775CA" w:rsidR="00001ECF" w:rsidRPr="004040F1" w:rsidRDefault="00001ECF" w:rsidP="00001ECF">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sehubungan dengan salah satu Pihak, baik secara langsung maupun tidak langsung dikuasai oleh salah satu Pihak, atau menguasai Pihak </w:t>
            </w:r>
            <w:r w:rsidRPr="004040F1">
              <w:rPr>
                <w:rFonts w:ascii="Times New Roman" w:hAnsi="Times New Roman" w:cs="Times New Roman"/>
                <w:noProof/>
                <w:lang w:val="id-ID"/>
              </w:rPr>
              <w:lastRenderedPageBreak/>
              <w:t xml:space="preserve">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76559D" w:rsidRPr="004040F1">
              <w:rPr>
                <w:rFonts w:ascii="Times New Roman" w:hAnsi="Times New Roman" w:cs="Times New Roman"/>
                <w:noProof/>
                <w:lang w:val="en-ID"/>
              </w:rPr>
              <w:t xml:space="preserve">dengan atau </w:t>
            </w:r>
            <w:r w:rsidRPr="004040F1">
              <w:rPr>
                <w:rFonts w:ascii="Times New Roman" w:hAnsi="Times New Roman" w:cs="Times New Roman"/>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p>
          <w:p w14:paraId="2563B7E0" w14:textId="77777777" w:rsidR="004F4977" w:rsidRPr="004040F1" w:rsidRDefault="004F4977" w:rsidP="006F397B">
            <w:pPr>
              <w:spacing w:after="0" w:line="240" w:lineRule="auto"/>
              <w:ind w:left="-24" w:right="34"/>
              <w:contextualSpacing/>
              <w:jc w:val="both"/>
              <w:rPr>
                <w:rFonts w:ascii="Times New Roman" w:hAnsi="Times New Roman" w:cs="Times New Roman"/>
                <w:noProof/>
                <w:lang w:val="id-ID"/>
              </w:rPr>
            </w:pPr>
          </w:p>
        </w:tc>
      </w:tr>
      <w:tr w:rsidR="004263E2" w:rsidRPr="004040F1" w14:paraId="73B28B7A" w14:textId="77777777" w:rsidTr="00C92E70">
        <w:tc>
          <w:tcPr>
            <w:tcW w:w="2718" w:type="dxa"/>
          </w:tcPr>
          <w:p w14:paraId="60CC6291" w14:textId="11B59BAD" w:rsidR="004263E2" w:rsidRPr="004040F1" w:rsidRDefault="004263E2" w:rsidP="006F397B">
            <w:pPr>
              <w:spacing w:after="0" w:line="240" w:lineRule="auto"/>
              <w:ind w:left="34"/>
              <w:contextualSpacing/>
              <w:rPr>
                <w:rFonts w:ascii="Times New Roman" w:hAnsi="Times New Roman" w:cs="Times New Roman"/>
                <w:b/>
                <w:noProof/>
                <w:lang w:val="id-ID"/>
              </w:rPr>
            </w:pPr>
            <w:r w:rsidRPr="004040F1">
              <w:rPr>
                <w:rFonts w:ascii="Times New Roman" w:hAnsi="Times New Roman" w:cs="Times New Roman"/>
                <w:b/>
                <w:noProof/>
                <w:lang w:val="id-ID"/>
              </w:rPr>
              <w:lastRenderedPageBreak/>
              <w:t xml:space="preserve">Berita Acara Pengambilan Limbah </w:t>
            </w:r>
            <w:r w:rsidR="009853A3" w:rsidRPr="004040F1">
              <w:rPr>
                <w:rFonts w:ascii="Times New Roman" w:hAnsi="Times New Roman" w:cs="Times New Roman"/>
                <w:b/>
                <w:noProof/>
                <w:lang w:val="id-ID"/>
              </w:rPr>
              <w:t>B3</w:t>
            </w:r>
            <w:r w:rsidRPr="004040F1">
              <w:rPr>
                <w:rFonts w:ascii="Times New Roman" w:hAnsi="Times New Roman" w:cs="Times New Roman"/>
                <w:b/>
                <w:noProof/>
                <w:lang w:val="id-ID"/>
              </w:rPr>
              <w:t xml:space="preserve"> (BAPLB3)</w:t>
            </w:r>
          </w:p>
          <w:p w14:paraId="1BEE3137" w14:textId="77777777" w:rsidR="004263E2" w:rsidRPr="004040F1" w:rsidRDefault="004263E2" w:rsidP="006F397B">
            <w:pPr>
              <w:spacing w:after="0" w:line="240" w:lineRule="auto"/>
              <w:contextualSpacing/>
              <w:rPr>
                <w:rFonts w:ascii="Times New Roman" w:hAnsi="Times New Roman" w:cs="Times New Roman"/>
                <w:b/>
                <w:noProof/>
                <w:lang w:val="id-ID"/>
              </w:rPr>
            </w:pPr>
          </w:p>
        </w:tc>
        <w:tc>
          <w:tcPr>
            <w:tcW w:w="6780" w:type="dxa"/>
          </w:tcPr>
          <w:p w14:paraId="1BE2CAF9" w14:textId="10FE27FE" w:rsidR="004263E2" w:rsidRPr="004040F1" w:rsidRDefault="004263E2" w:rsidP="006F397B">
            <w:pPr>
              <w:spacing w:after="0" w:line="240" w:lineRule="auto"/>
              <w:ind w:left="-24" w:right="34"/>
              <w:contextualSpacing/>
              <w:jc w:val="both"/>
              <w:rPr>
                <w:rFonts w:ascii="Times New Roman" w:hAnsi="Times New Roman" w:cs="Times New Roman"/>
                <w:noProof/>
              </w:rPr>
            </w:pPr>
            <w:r w:rsidRPr="004040F1">
              <w:rPr>
                <w:rFonts w:ascii="Times New Roman" w:hAnsi="Times New Roman" w:cs="Times New Roman"/>
                <w:noProof/>
                <w:lang w:val="id-ID"/>
              </w:rPr>
              <w:t xml:space="preserve">adalah form yang berisi data pengambilan Limbah B3 dari </w:t>
            </w:r>
            <w:r w:rsidR="00F03DF9" w:rsidRPr="004040F1">
              <w:rPr>
                <w:rFonts w:ascii="Times New Roman" w:hAnsi="Times New Roman" w:cs="Times New Roman"/>
                <w:noProof/>
              </w:rPr>
              <w:t xml:space="preserve">Lokasi Jasa </w:t>
            </w:r>
            <w:r w:rsidRPr="004040F1">
              <w:rPr>
                <w:rFonts w:ascii="Times New Roman" w:hAnsi="Times New Roman" w:cs="Times New Roman"/>
                <w:noProof/>
                <w:lang w:val="id-ID"/>
              </w:rPr>
              <w:t xml:space="preserve">oleh Pihak Kedua, yang sekurang-kurangnya berisi informasi jenis Limbah B3, jumlah, satuan, biaya per satuan, dan total biaya, yang nantinya ditandatangani oleh Para Pihak sebagai salah satu Dokumen </w:t>
            </w:r>
            <w:r w:rsidR="001B50B6" w:rsidRPr="004040F1">
              <w:rPr>
                <w:rFonts w:ascii="Times New Roman" w:hAnsi="Times New Roman" w:cs="Times New Roman"/>
                <w:noProof/>
                <w:lang w:val="id-ID"/>
              </w:rPr>
              <w:t>Tagihan</w:t>
            </w:r>
            <w:r w:rsidRPr="004040F1">
              <w:rPr>
                <w:rFonts w:ascii="Times New Roman" w:hAnsi="Times New Roman" w:cs="Times New Roman"/>
                <w:noProof/>
                <w:lang w:val="id-ID"/>
              </w:rPr>
              <w:t>.</w:t>
            </w:r>
            <w:r w:rsidR="006F68AA" w:rsidRPr="004040F1">
              <w:rPr>
                <w:rFonts w:ascii="Times New Roman" w:hAnsi="Times New Roman" w:cs="Times New Roman"/>
                <w:noProof/>
              </w:rPr>
              <w:t xml:space="preserve"> </w:t>
            </w:r>
          </w:p>
          <w:p w14:paraId="66916A94" w14:textId="77777777" w:rsidR="004263E2" w:rsidRPr="004040F1" w:rsidRDefault="004263E2" w:rsidP="006F397B">
            <w:pPr>
              <w:spacing w:after="0" w:line="240" w:lineRule="auto"/>
              <w:ind w:left="-24" w:right="34"/>
              <w:contextualSpacing/>
              <w:jc w:val="both"/>
              <w:rPr>
                <w:rFonts w:ascii="Times New Roman" w:hAnsi="Times New Roman" w:cs="Times New Roman"/>
                <w:noProof/>
                <w:lang w:val="id-ID"/>
              </w:rPr>
            </w:pPr>
          </w:p>
        </w:tc>
      </w:tr>
      <w:tr w:rsidR="00D86661" w:rsidRPr="004040F1" w14:paraId="71CBD764" w14:textId="77777777" w:rsidTr="00C92E70">
        <w:tc>
          <w:tcPr>
            <w:tcW w:w="2718" w:type="dxa"/>
          </w:tcPr>
          <w:p w14:paraId="239DADC0" w14:textId="77777777" w:rsidR="00952739" w:rsidRPr="004040F1" w:rsidRDefault="00952739"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 xml:space="preserve">Biaya Jasa </w:t>
            </w:r>
          </w:p>
          <w:p w14:paraId="731F5DE9" w14:textId="77777777" w:rsidR="00952739" w:rsidRPr="004040F1" w:rsidRDefault="00952739" w:rsidP="006F397B">
            <w:pPr>
              <w:spacing w:after="0" w:line="240" w:lineRule="auto"/>
              <w:contextualSpacing/>
              <w:rPr>
                <w:rFonts w:ascii="Times New Roman" w:hAnsi="Times New Roman" w:cs="Times New Roman"/>
                <w:b/>
                <w:noProof/>
                <w:lang w:val="id-ID"/>
              </w:rPr>
            </w:pPr>
          </w:p>
          <w:p w14:paraId="1562B892" w14:textId="77777777" w:rsidR="00952739" w:rsidRPr="004040F1" w:rsidRDefault="00952739" w:rsidP="006F397B">
            <w:pPr>
              <w:spacing w:after="0" w:line="240" w:lineRule="auto"/>
              <w:contextualSpacing/>
              <w:rPr>
                <w:rFonts w:ascii="Times New Roman" w:hAnsi="Times New Roman" w:cs="Times New Roman"/>
                <w:b/>
                <w:noProof/>
                <w:lang w:val="id-ID"/>
              </w:rPr>
            </w:pPr>
          </w:p>
        </w:tc>
        <w:tc>
          <w:tcPr>
            <w:tcW w:w="6780" w:type="dxa"/>
          </w:tcPr>
          <w:p w14:paraId="074F7583" w14:textId="77777777" w:rsidR="00952739" w:rsidRPr="004040F1" w:rsidRDefault="00371BDF"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biaya </w:t>
            </w:r>
            <w:r w:rsidR="00952739" w:rsidRPr="004040F1">
              <w:rPr>
                <w:rFonts w:ascii="Times New Roman" w:hAnsi="Times New Roman" w:cs="Times New Roman"/>
                <w:noProof/>
                <w:lang w:val="id-ID"/>
              </w:rPr>
              <w:t>atas pelaksanaan Jasa</w:t>
            </w:r>
            <w:r w:rsidR="003B2E71" w:rsidRPr="004040F1">
              <w:rPr>
                <w:rFonts w:ascii="Times New Roman" w:hAnsi="Times New Roman" w:cs="Times New Roman"/>
                <w:noProof/>
                <w:lang w:val="id-ID"/>
              </w:rPr>
              <w:t xml:space="preserve"> </w:t>
            </w:r>
            <w:r w:rsidR="00952739" w:rsidRPr="004040F1">
              <w:rPr>
                <w:rFonts w:ascii="Times New Roman" w:hAnsi="Times New Roman" w:cs="Times New Roman"/>
                <w:noProof/>
                <w:lang w:val="id-ID"/>
              </w:rPr>
              <w:t xml:space="preserve">yang berhak ditagihkan oleh Pihak Kedua kepada Pihak Pertama, sebagaimana diatur pada </w:t>
            </w:r>
            <w:r w:rsidR="00952739" w:rsidRPr="004040F1">
              <w:rPr>
                <w:rFonts w:ascii="Times New Roman" w:hAnsi="Times New Roman" w:cs="Times New Roman"/>
                <w:noProof/>
                <w:u w:val="single"/>
                <w:lang w:val="id-ID"/>
              </w:rPr>
              <w:t>Pasal 5</w:t>
            </w:r>
            <w:r w:rsidR="00952739" w:rsidRPr="004040F1">
              <w:rPr>
                <w:rFonts w:ascii="Times New Roman" w:hAnsi="Times New Roman" w:cs="Times New Roman"/>
                <w:noProof/>
                <w:lang w:val="id-ID"/>
              </w:rPr>
              <w:t xml:space="preserve"> dari Perjanjian.</w:t>
            </w:r>
          </w:p>
          <w:p w14:paraId="0E5BC61C" w14:textId="77777777" w:rsidR="00952739" w:rsidRPr="004040F1" w:rsidRDefault="00952739" w:rsidP="006F397B">
            <w:pPr>
              <w:spacing w:after="0" w:line="240" w:lineRule="auto"/>
              <w:ind w:left="-24" w:right="34"/>
              <w:contextualSpacing/>
              <w:jc w:val="both"/>
              <w:rPr>
                <w:rFonts w:ascii="Times New Roman" w:hAnsi="Times New Roman" w:cs="Times New Roman"/>
                <w:noProof/>
                <w:lang w:val="id-ID"/>
              </w:rPr>
            </w:pPr>
          </w:p>
        </w:tc>
      </w:tr>
      <w:tr w:rsidR="00D86661" w:rsidRPr="004040F1" w14:paraId="2BAB8C74" w14:textId="77777777" w:rsidTr="00C92E70">
        <w:tc>
          <w:tcPr>
            <w:tcW w:w="2718" w:type="dxa"/>
          </w:tcPr>
          <w:p w14:paraId="34131283" w14:textId="77777777" w:rsidR="00952739" w:rsidRPr="004040F1" w:rsidRDefault="00952739"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Dokumen Tagihan</w:t>
            </w:r>
          </w:p>
          <w:p w14:paraId="5AB9F6BE"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2B3BB7FB"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2D0DF3AC"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0B49DF03"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2BFD1B2E"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28088A2E"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6AA9D1B6"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0FDF2C81" w14:textId="77777777" w:rsidR="001C074F" w:rsidRPr="004040F1" w:rsidRDefault="001C074F" w:rsidP="006F397B">
            <w:pPr>
              <w:spacing w:after="0" w:line="240" w:lineRule="auto"/>
              <w:contextualSpacing/>
              <w:rPr>
                <w:rFonts w:ascii="Times New Roman" w:hAnsi="Times New Roman" w:cs="Times New Roman"/>
                <w:b/>
                <w:noProof/>
                <w:lang w:val="id-ID"/>
              </w:rPr>
            </w:pPr>
          </w:p>
          <w:p w14:paraId="0E51BBA7" w14:textId="77777777" w:rsidR="00A158F8" w:rsidRPr="004040F1" w:rsidRDefault="00A158F8" w:rsidP="006F397B">
            <w:pPr>
              <w:spacing w:after="0" w:line="240" w:lineRule="auto"/>
              <w:contextualSpacing/>
              <w:rPr>
                <w:rFonts w:ascii="Times New Roman" w:hAnsi="Times New Roman" w:cs="Times New Roman"/>
                <w:b/>
                <w:noProof/>
                <w:lang w:val="id-ID"/>
              </w:rPr>
            </w:pPr>
          </w:p>
          <w:p w14:paraId="0B4169A6" w14:textId="77777777" w:rsidR="00D53AF6" w:rsidRPr="004040F1" w:rsidRDefault="00D53AF6" w:rsidP="006F397B">
            <w:pPr>
              <w:spacing w:after="0" w:line="240" w:lineRule="auto"/>
              <w:contextualSpacing/>
              <w:rPr>
                <w:rFonts w:ascii="Times New Roman" w:hAnsi="Times New Roman" w:cs="Times New Roman"/>
                <w:b/>
                <w:noProof/>
                <w:lang w:val="id-ID"/>
              </w:rPr>
            </w:pPr>
          </w:p>
        </w:tc>
        <w:tc>
          <w:tcPr>
            <w:tcW w:w="6780" w:type="dxa"/>
          </w:tcPr>
          <w:p w14:paraId="677EB81B" w14:textId="211C989E" w:rsidR="00952739" w:rsidRPr="004040F1" w:rsidRDefault="00955585"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w:t>
            </w:r>
            <w:r w:rsidR="00371BDF" w:rsidRPr="004040F1">
              <w:rPr>
                <w:rFonts w:ascii="Times New Roman" w:hAnsi="Times New Roman" w:cs="Times New Roman"/>
                <w:noProof/>
                <w:lang w:val="id-ID"/>
              </w:rPr>
              <w:t xml:space="preserve">adalah kumpulan </w:t>
            </w:r>
            <w:r w:rsidR="00952739" w:rsidRPr="004040F1">
              <w:rPr>
                <w:rFonts w:ascii="Times New Roman" w:hAnsi="Times New Roman" w:cs="Times New Roman"/>
                <w:noProof/>
                <w:lang w:val="id-ID"/>
              </w:rPr>
              <w:t>dokumen yang digunakan oleh Pihak Kedua untuk menagih Biaya Jasa kepada Pihak Pertama, yang terdiri dari:</w:t>
            </w:r>
          </w:p>
          <w:p w14:paraId="0369C37F" w14:textId="4C17FF1F" w:rsidR="00826A06" w:rsidRPr="004040F1" w:rsidRDefault="00826A06" w:rsidP="006F68AA">
            <w:pPr>
              <w:numPr>
                <w:ilvl w:val="1"/>
                <w:numId w:val="2"/>
              </w:numPr>
              <w:tabs>
                <w:tab w:val="clear" w:pos="1440"/>
                <w:tab w:val="left" w:pos="259"/>
              </w:tabs>
              <w:spacing w:after="0" w:line="240" w:lineRule="auto"/>
              <w:ind w:left="298" w:right="34" w:hanging="322"/>
              <w:contextualSpacing/>
              <w:jc w:val="both"/>
              <w:rPr>
                <w:rFonts w:ascii="Times New Roman" w:hAnsi="Times New Roman" w:cs="Times New Roman"/>
                <w:noProof/>
                <w:lang w:val="id-ID"/>
              </w:rPr>
            </w:pPr>
            <w:r w:rsidRPr="004040F1">
              <w:rPr>
                <w:rFonts w:ascii="Times New Roman" w:hAnsi="Times New Roman" w:cs="Times New Roman"/>
                <w:i/>
                <w:noProof/>
                <w:lang w:val="id-ID"/>
              </w:rPr>
              <w:t>Purchase Order</w:t>
            </w:r>
            <w:r w:rsidRPr="004040F1">
              <w:rPr>
                <w:rFonts w:ascii="Times New Roman" w:hAnsi="Times New Roman" w:cs="Times New Roman"/>
                <w:noProof/>
                <w:lang w:val="id-ID"/>
              </w:rPr>
              <w:t xml:space="preserve"> (PO)</w:t>
            </w:r>
            <w:r w:rsidR="00F03DF9" w:rsidRPr="004040F1">
              <w:rPr>
                <w:rFonts w:ascii="Times New Roman" w:hAnsi="Times New Roman" w:cs="Times New Roman"/>
                <w:noProof/>
                <w:lang w:val="id-ID"/>
              </w:rPr>
              <w:t xml:space="preserve"> berdasarkan Berita Acara Pengambilan Limbah </w:t>
            </w:r>
            <w:r w:rsidR="006F68AA" w:rsidRPr="004040F1">
              <w:rPr>
                <w:rFonts w:ascii="Times New Roman" w:hAnsi="Times New Roman" w:cs="Times New Roman"/>
                <w:noProof/>
              </w:rPr>
              <w:t>B3</w:t>
            </w:r>
            <w:r w:rsidR="00F03DF9" w:rsidRPr="004040F1">
              <w:rPr>
                <w:rFonts w:ascii="Times New Roman" w:hAnsi="Times New Roman" w:cs="Times New Roman"/>
                <w:noProof/>
                <w:lang w:val="id-ID"/>
              </w:rPr>
              <w:t xml:space="preserve"> (BAPLB3)</w:t>
            </w:r>
            <w:r w:rsidR="004263E2" w:rsidRPr="004040F1">
              <w:rPr>
                <w:rFonts w:ascii="Times New Roman" w:hAnsi="Times New Roman" w:cs="Times New Roman"/>
                <w:noProof/>
                <w:lang w:val="id-ID"/>
              </w:rPr>
              <w:t>;</w:t>
            </w:r>
          </w:p>
          <w:p w14:paraId="0B7D90E5" w14:textId="77777777" w:rsidR="00952739" w:rsidRPr="004040F1" w:rsidRDefault="00952739" w:rsidP="006F397B">
            <w:pPr>
              <w:numPr>
                <w:ilvl w:val="1"/>
                <w:numId w:val="2"/>
              </w:numPr>
              <w:tabs>
                <w:tab w:val="clear" w:pos="1440"/>
                <w:tab w:val="left" w:pos="259"/>
              </w:tabs>
              <w:spacing w:after="0" w:line="240" w:lineRule="auto"/>
              <w:ind w:left="-24" w:right="34" w:firstLine="0"/>
              <w:contextualSpacing/>
              <w:jc w:val="both"/>
              <w:rPr>
                <w:rFonts w:ascii="Times New Roman" w:hAnsi="Times New Roman" w:cs="Times New Roman"/>
                <w:noProof/>
                <w:lang w:val="id-ID"/>
              </w:rPr>
            </w:pPr>
            <w:r w:rsidRPr="004040F1">
              <w:rPr>
                <w:rFonts w:ascii="Times New Roman" w:hAnsi="Times New Roman" w:cs="Times New Roman"/>
                <w:i/>
                <w:iCs/>
                <w:noProof/>
                <w:lang w:val="id-ID"/>
              </w:rPr>
              <w:t>Invoice</w:t>
            </w:r>
            <w:r w:rsidRPr="004040F1">
              <w:rPr>
                <w:rFonts w:ascii="Times New Roman" w:hAnsi="Times New Roman" w:cs="Times New Roman"/>
                <w:noProof/>
                <w:lang w:val="id-ID"/>
              </w:rPr>
              <w:t xml:space="preserve"> (asli);</w:t>
            </w:r>
          </w:p>
          <w:p w14:paraId="11B78C28" w14:textId="78415530" w:rsidR="003916B8" w:rsidRPr="004040F1" w:rsidRDefault="00952739" w:rsidP="00F03DF9">
            <w:pPr>
              <w:numPr>
                <w:ilvl w:val="1"/>
                <w:numId w:val="2"/>
              </w:numPr>
              <w:tabs>
                <w:tab w:val="clear" w:pos="1440"/>
                <w:tab w:val="left" w:pos="259"/>
              </w:tabs>
              <w:spacing w:after="0" w:line="240" w:lineRule="auto"/>
              <w:ind w:left="-24" w:right="34" w:firstLine="0"/>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Faktur </w:t>
            </w:r>
            <w:r w:rsidR="00A519F7" w:rsidRPr="004040F1">
              <w:rPr>
                <w:rFonts w:ascii="Times New Roman" w:hAnsi="Times New Roman" w:cs="Times New Roman"/>
                <w:noProof/>
                <w:lang w:val="id-ID"/>
              </w:rPr>
              <w:t>p</w:t>
            </w:r>
            <w:r w:rsidRPr="004040F1">
              <w:rPr>
                <w:rFonts w:ascii="Times New Roman" w:hAnsi="Times New Roman" w:cs="Times New Roman"/>
                <w:noProof/>
                <w:lang w:val="id-ID"/>
              </w:rPr>
              <w:t>ajak (asli);</w:t>
            </w:r>
          </w:p>
          <w:p w14:paraId="49889221" w14:textId="77777777" w:rsidR="00B74C17" w:rsidRPr="004040F1" w:rsidRDefault="004263E2" w:rsidP="006F397B">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Laporan manifest </w:t>
            </w:r>
            <w:r w:rsidR="00B74C17" w:rsidRPr="004040F1">
              <w:rPr>
                <w:rFonts w:ascii="Times New Roman" w:hAnsi="Times New Roman" w:cs="Times New Roman"/>
                <w:noProof/>
                <w:lang w:val="id-ID"/>
              </w:rPr>
              <w:t>Limbah B3</w:t>
            </w:r>
            <w:r w:rsidRPr="004040F1">
              <w:rPr>
                <w:rFonts w:ascii="Times New Roman" w:hAnsi="Times New Roman" w:cs="Times New Roman"/>
                <w:noProof/>
                <w:lang w:val="id-ID"/>
              </w:rPr>
              <w:t>;</w:t>
            </w:r>
          </w:p>
          <w:p w14:paraId="175ACD4A" w14:textId="43B3563C" w:rsidR="00826A06" w:rsidRPr="004040F1" w:rsidRDefault="009C1720" w:rsidP="006F397B">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4040F1">
              <w:rPr>
                <w:rFonts w:ascii="Times New Roman" w:hAnsi="Times New Roman" w:cs="Times New Roman"/>
                <w:i/>
                <w:noProof/>
                <w:lang w:val="id-ID"/>
              </w:rPr>
              <w:t>Good Receipt Slip</w:t>
            </w:r>
            <w:r w:rsidR="00C276D8" w:rsidRPr="004040F1">
              <w:rPr>
                <w:rFonts w:ascii="Times New Roman" w:hAnsi="Times New Roman" w:cs="Times New Roman"/>
                <w:noProof/>
                <w:lang w:val="id-ID"/>
              </w:rPr>
              <w:t>;</w:t>
            </w:r>
          </w:p>
          <w:p w14:paraId="1182466F" w14:textId="4FA338E1" w:rsidR="00826A06" w:rsidRPr="004040F1" w:rsidRDefault="00826A06" w:rsidP="006F397B">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4040F1">
              <w:rPr>
                <w:rFonts w:ascii="Times New Roman" w:hAnsi="Times New Roman" w:cs="Times New Roman"/>
                <w:noProof/>
                <w:lang w:val="id-ID"/>
              </w:rPr>
              <w:t>SKB (Sura</w:t>
            </w:r>
            <w:r w:rsidR="00FA6061" w:rsidRPr="004040F1">
              <w:rPr>
                <w:rFonts w:ascii="Times New Roman" w:hAnsi="Times New Roman" w:cs="Times New Roman"/>
                <w:noProof/>
                <w:lang w:val="id-ID"/>
              </w:rPr>
              <w:t>t Keterangan Bebas Pemotongan/</w:t>
            </w:r>
            <w:r w:rsidRPr="004040F1">
              <w:rPr>
                <w:rFonts w:ascii="Times New Roman" w:hAnsi="Times New Roman" w:cs="Times New Roman"/>
                <w:noProof/>
                <w:lang w:val="id-ID"/>
              </w:rPr>
              <w:t>Pemungutan PPh 23</w:t>
            </w:r>
            <w:r w:rsidR="008C23F8" w:rsidRPr="004040F1">
              <w:rPr>
                <w:rFonts w:ascii="Times New Roman" w:hAnsi="Times New Roman" w:cs="Times New Roman"/>
                <w:noProof/>
                <w:lang w:val="id-ID"/>
              </w:rPr>
              <w:t>)</w:t>
            </w:r>
            <w:r w:rsidR="004263E2" w:rsidRPr="004040F1">
              <w:rPr>
                <w:rFonts w:ascii="Times New Roman" w:hAnsi="Times New Roman" w:cs="Times New Roman"/>
                <w:noProof/>
                <w:lang w:val="id-ID"/>
              </w:rPr>
              <w:t xml:space="preserve">, </w:t>
            </w:r>
            <w:r w:rsidR="008C23F8" w:rsidRPr="004040F1">
              <w:rPr>
                <w:rFonts w:ascii="Times New Roman" w:hAnsi="Times New Roman" w:cs="Times New Roman"/>
                <w:noProof/>
                <w:lang w:val="id-ID"/>
              </w:rPr>
              <w:t>jika</w:t>
            </w:r>
            <w:r w:rsidR="00595194" w:rsidRPr="004040F1">
              <w:rPr>
                <w:rFonts w:ascii="Times New Roman" w:hAnsi="Times New Roman" w:cs="Times New Roman"/>
                <w:noProof/>
                <w:lang w:val="id-ID"/>
              </w:rPr>
              <w:t xml:space="preserve"> ada</w:t>
            </w:r>
            <w:r w:rsidR="004263E2" w:rsidRPr="004040F1">
              <w:rPr>
                <w:rFonts w:ascii="Times New Roman" w:hAnsi="Times New Roman" w:cs="Times New Roman"/>
                <w:noProof/>
                <w:lang w:val="id-ID"/>
              </w:rPr>
              <w:t xml:space="preserve">; </w:t>
            </w:r>
          </w:p>
          <w:p w14:paraId="16B1B745" w14:textId="47E11E6F" w:rsidR="00CC13E5" w:rsidRPr="004040F1" w:rsidRDefault="00D052FD" w:rsidP="006F397B">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4040F1">
              <w:rPr>
                <w:rFonts w:ascii="Times New Roman" w:hAnsi="Times New Roman" w:cs="Times New Roman"/>
                <w:noProof/>
                <w:lang w:val="id-ID"/>
              </w:rPr>
              <w:t>Fotokopi Perjanjian ini dan amandemen Perjanjian, jika ada (khusus untuk penagihan pertama kali)</w:t>
            </w:r>
            <w:r w:rsidR="00CC13E5" w:rsidRPr="004040F1">
              <w:rPr>
                <w:rFonts w:ascii="Times New Roman" w:hAnsi="Times New Roman" w:cs="Times New Roman"/>
                <w:noProof/>
              </w:rPr>
              <w:t>; dan</w:t>
            </w:r>
          </w:p>
          <w:p w14:paraId="77C1519F" w14:textId="43C9E9CD" w:rsidR="001C074F" w:rsidRPr="004040F1" w:rsidRDefault="00CC13E5" w:rsidP="006F397B">
            <w:pPr>
              <w:numPr>
                <w:ilvl w:val="1"/>
                <w:numId w:val="2"/>
              </w:numPr>
              <w:tabs>
                <w:tab w:val="clear" w:pos="1440"/>
                <w:tab w:val="left" w:pos="259"/>
              </w:tabs>
              <w:spacing w:after="0" w:line="240" w:lineRule="auto"/>
              <w:ind w:left="259" w:right="34" w:hanging="283"/>
              <w:contextualSpacing/>
              <w:jc w:val="both"/>
              <w:rPr>
                <w:rFonts w:ascii="Times New Roman" w:hAnsi="Times New Roman" w:cs="Times New Roman"/>
                <w:noProof/>
                <w:lang w:val="id-ID"/>
              </w:rPr>
            </w:pPr>
            <w:r w:rsidRPr="004040F1">
              <w:rPr>
                <w:rFonts w:ascii="Times New Roman" w:hAnsi="Times New Roman" w:cs="Times New Roman"/>
                <w:noProof/>
              </w:rPr>
              <w:t>Dokumen pendukung lainnya yang dimintakan/dipersyaratkan oleh Pihak Pertama.</w:t>
            </w:r>
            <w:r w:rsidR="00955585" w:rsidRPr="004040F1">
              <w:rPr>
                <w:rFonts w:ascii="Times New Roman" w:hAnsi="Times New Roman" w:cs="Times New Roman"/>
                <w:noProof/>
                <w:lang w:val="id-ID"/>
              </w:rPr>
              <w:t>]</w:t>
            </w:r>
          </w:p>
          <w:p w14:paraId="79577835" w14:textId="44B21105" w:rsidR="009B63DB" w:rsidRPr="004040F1" w:rsidRDefault="009B63DB" w:rsidP="006F397B">
            <w:pPr>
              <w:spacing w:after="0" w:line="240" w:lineRule="auto"/>
              <w:ind w:left="-24" w:right="34"/>
              <w:contextualSpacing/>
              <w:jc w:val="both"/>
              <w:rPr>
                <w:rFonts w:ascii="Times New Roman" w:hAnsi="Times New Roman" w:cs="Times New Roman"/>
                <w:noProof/>
                <w:lang w:val="id-ID"/>
              </w:rPr>
            </w:pPr>
          </w:p>
        </w:tc>
      </w:tr>
      <w:tr w:rsidR="00955585" w:rsidRPr="004040F1" w14:paraId="76FE8351" w14:textId="77777777" w:rsidTr="00C92E70">
        <w:tc>
          <w:tcPr>
            <w:tcW w:w="2718" w:type="dxa"/>
          </w:tcPr>
          <w:p w14:paraId="06FE65C8" w14:textId="213BA12A" w:rsidR="00955585" w:rsidRPr="004040F1" w:rsidRDefault="00955585"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Hari Kalender</w:t>
            </w:r>
          </w:p>
        </w:tc>
        <w:tc>
          <w:tcPr>
            <w:tcW w:w="6780" w:type="dxa"/>
          </w:tcPr>
          <w:p w14:paraId="17D65E2B" w14:textId="77777777" w:rsidR="00955585" w:rsidRPr="004040F1" w:rsidRDefault="00955585"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adalah semua hari dalam 1 (satu) tahun sesuai dengan kalender gregorius tanpa kecuali, termasuk hari Minggu, hari libur, dan hari libur nasional yang ditetapkan sewaktu-waktu oleh pemerintah dan hari kerja biasa yang karena suatu keadaan tertentu ditetapkan oleh pemerintah sebagai bukan hari kerja biasa.</w:t>
            </w:r>
          </w:p>
          <w:p w14:paraId="689353B0" w14:textId="69F2849D" w:rsidR="00955585" w:rsidRPr="004040F1" w:rsidRDefault="00955585" w:rsidP="006F397B">
            <w:pPr>
              <w:spacing w:after="0" w:line="240" w:lineRule="auto"/>
              <w:ind w:left="-24" w:right="34"/>
              <w:contextualSpacing/>
              <w:jc w:val="both"/>
              <w:rPr>
                <w:rFonts w:ascii="Times New Roman" w:hAnsi="Times New Roman" w:cs="Times New Roman"/>
                <w:noProof/>
                <w:lang w:val="id-ID"/>
              </w:rPr>
            </w:pPr>
          </w:p>
        </w:tc>
      </w:tr>
      <w:tr w:rsidR="00A158F8" w:rsidRPr="004040F1" w14:paraId="394150EC" w14:textId="77777777" w:rsidTr="00C92E70">
        <w:tc>
          <w:tcPr>
            <w:tcW w:w="2718" w:type="dxa"/>
          </w:tcPr>
          <w:p w14:paraId="6F381A13" w14:textId="7E43CE25" w:rsidR="00A158F8" w:rsidRPr="004040F1" w:rsidRDefault="00A158F8"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 xml:space="preserve">Hari </w:t>
            </w:r>
            <w:r w:rsidR="00955585" w:rsidRPr="004040F1">
              <w:rPr>
                <w:rFonts w:ascii="Times New Roman" w:hAnsi="Times New Roman" w:cs="Times New Roman"/>
                <w:b/>
                <w:noProof/>
                <w:lang w:val="id-ID"/>
              </w:rPr>
              <w:t>Kerja</w:t>
            </w:r>
          </w:p>
          <w:p w14:paraId="564D463C" w14:textId="77777777" w:rsidR="00A158F8" w:rsidRPr="004040F1" w:rsidRDefault="00A158F8" w:rsidP="006F397B">
            <w:pPr>
              <w:spacing w:after="0" w:line="240" w:lineRule="auto"/>
              <w:contextualSpacing/>
              <w:rPr>
                <w:rFonts w:ascii="Times New Roman" w:hAnsi="Times New Roman" w:cs="Times New Roman"/>
                <w:b/>
                <w:noProof/>
                <w:lang w:val="id-ID"/>
              </w:rPr>
            </w:pPr>
          </w:p>
        </w:tc>
        <w:tc>
          <w:tcPr>
            <w:tcW w:w="6780" w:type="dxa"/>
          </w:tcPr>
          <w:p w14:paraId="335EB993" w14:textId="0A485FC6" w:rsidR="00A158F8" w:rsidRPr="004040F1" w:rsidRDefault="00A158F8"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setiap hari, kecuali hari </w:t>
            </w:r>
            <w:r w:rsidR="005A3007" w:rsidRPr="004040F1">
              <w:rPr>
                <w:rFonts w:ascii="Times New Roman" w:hAnsi="Times New Roman" w:cs="Times New Roman"/>
                <w:noProof/>
                <w:lang w:val="id-ID"/>
              </w:rPr>
              <w:t xml:space="preserve">Sabtu, Minggu, dan </w:t>
            </w:r>
            <w:r w:rsidRPr="004040F1">
              <w:rPr>
                <w:rFonts w:ascii="Times New Roman" w:hAnsi="Times New Roman" w:cs="Times New Roman"/>
                <w:noProof/>
                <w:lang w:val="id-ID"/>
              </w:rPr>
              <w:t xml:space="preserve">libur </w:t>
            </w:r>
            <w:r w:rsidR="005A3007" w:rsidRPr="004040F1">
              <w:rPr>
                <w:rFonts w:ascii="Times New Roman" w:hAnsi="Times New Roman" w:cs="Times New Roman"/>
                <w:noProof/>
                <w:lang w:val="id-ID"/>
              </w:rPr>
              <w:t xml:space="preserve">nasional </w:t>
            </w:r>
            <w:r w:rsidRPr="004040F1">
              <w:rPr>
                <w:rFonts w:ascii="Times New Roman" w:hAnsi="Times New Roman" w:cs="Times New Roman"/>
                <w:noProof/>
                <w:lang w:val="id-ID"/>
              </w:rPr>
              <w:t xml:space="preserve">yang secara resmi ditetapkan oleh </w:t>
            </w:r>
            <w:r w:rsidR="005A3007" w:rsidRPr="004040F1">
              <w:rPr>
                <w:rFonts w:ascii="Times New Roman" w:hAnsi="Times New Roman" w:cs="Times New Roman"/>
                <w:noProof/>
                <w:lang w:val="id-ID"/>
              </w:rPr>
              <w:t>Pemerintah Negara Rebuplik Indonesia</w:t>
            </w:r>
            <w:r w:rsidRPr="004040F1">
              <w:rPr>
                <w:rFonts w:ascii="Times New Roman" w:hAnsi="Times New Roman" w:cs="Times New Roman"/>
                <w:noProof/>
                <w:lang w:val="id-ID"/>
              </w:rPr>
              <w:t>.</w:t>
            </w:r>
          </w:p>
          <w:p w14:paraId="6D8C4509" w14:textId="77777777" w:rsidR="001B50B6" w:rsidRPr="004040F1" w:rsidRDefault="001B50B6" w:rsidP="006F397B">
            <w:pPr>
              <w:spacing w:after="0" w:line="240" w:lineRule="auto"/>
              <w:ind w:left="-24" w:right="34"/>
              <w:contextualSpacing/>
              <w:jc w:val="both"/>
              <w:rPr>
                <w:rFonts w:ascii="Times New Roman" w:hAnsi="Times New Roman" w:cs="Times New Roman"/>
                <w:noProof/>
                <w:lang w:val="id-ID"/>
              </w:rPr>
            </w:pPr>
          </w:p>
        </w:tc>
      </w:tr>
      <w:tr w:rsidR="003A67CB" w:rsidRPr="004040F1" w14:paraId="1C4DBF38" w14:textId="77777777" w:rsidTr="00C92E70">
        <w:tc>
          <w:tcPr>
            <w:tcW w:w="2718" w:type="dxa"/>
          </w:tcPr>
          <w:p w14:paraId="4C579837" w14:textId="77777777" w:rsidR="003A67CB" w:rsidRPr="004040F1" w:rsidRDefault="003A67CB"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Informasi Rahasia</w:t>
            </w:r>
          </w:p>
        </w:tc>
        <w:tc>
          <w:tcPr>
            <w:tcW w:w="6780" w:type="dxa"/>
          </w:tcPr>
          <w:p w14:paraId="57775E94" w14:textId="48023DC6" w:rsidR="003A67CB" w:rsidRPr="004040F1" w:rsidRDefault="003A67CB"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sebagaimana didefinisikan dalam </w:t>
            </w:r>
            <w:r w:rsidRPr="004040F1">
              <w:rPr>
                <w:rFonts w:ascii="Times New Roman" w:hAnsi="Times New Roman" w:cs="Times New Roman"/>
                <w:noProof/>
                <w:u w:val="single"/>
                <w:lang w:val="id-ID"/>
              </w:rPr>
              <w:t xml:space="preserve">Pasal </w:t>
            </w:r>
            <w:r w:rsidR="0001645D" w:rsidRPr="004040F1">
              <w:rPr>
                <w:rFonts w:ascii="Times New Roman" w:hAnsi="Times New Roman" w:cs="Times New Roman"/>
                <w:noProof/>
                <w:u w:val="single"/>
                <w:lang w:val="id-ID"/>
              </w:rPr>
              <w:t>10</w:t>
            </w:r>
            <w:r w:rsidRPr="004040F1">
              <w:rPr>
                <w:rFonts w:ascii="Times New Roman" w:hAnsi="Times New Roman" w:cs="Times New Roman"/>
                <w:noProof/>
                <w:u w:val="single"/>
                <w:lang w:val="id-ID"/>
              </w:rPr>
              <w:t>.1</w:t>
            </w:r>
            <w:r w:rsidRPr="004040F1">
              <w:rPr>
                <w:rFonts w:ascii="Times New Roman" w:hAnsi="Times New Roman" w:cs="Times New Roman"/>
                <w:noProof/>
                <w:lang w:val="id-ID"/>
              </w:rPr>
              <w:t xml:space="preserve"> dari Perjanjian ini.</w:t>
            </w:r>
          </w:p>
          <w:p w14:paraId="1974437D" w14:textId="77777777" w:rsidR="003A67CB" w:rsidRPr="004040F1" w:rsidRDefault="003A67CB" w:rsidP="006F397B">
            <w:pPr>
              <w:spacing w:after="0" w:line="240" w:lineRule="auto"/>
              <w:ind w:left="-24" w:right="34"/>
              <w:contextualSpacing/>
              <w:jc w:val="both"/>
              <w:rPr>
                <w:rFonts w:ascii="Times New Roman" w:hAnsi="Times New Roman" w:cs="Times New Roman"/>
                <w:noProof/>
                <w:lang w:val="id-ID"/>
              </w:rPr>
            </w:pPr>
          </w:p>
        </w:tc>
      </w:tr>
      <w:tr w:rsidR="003A67CB" w:rsidRPr="004040F1" w14:paraId="2E66522F" w14:textId="77777777" w:rsidTr="00C92E70">
        <w:tc>
          <w:tcPr>
            <w:tcW w:w="2718" w:type="dxa"/>
          </w:tcPr>
          <w:p w14:paraId="6DAD92A5" w14:textId="77777777" w:rsidR="003A67CB" w:rsidRPr="004040F1" w:rsidRDefault="003A67CB" w:rsidP="006F397B">
            <w:pPr>
              <w:tabs>
                <w:tab w:val="left" w:pos="458"/>
              </w:tabs>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Jangka Waktu Perjanjian</w:t>
            </w:r>
          </w:p>
          <w:p w14:paraId="36DFB2D6" w14:textId="77777777" w:rsidR="003A67CB" w:rsidRPr="004040F1" w:rsidRDefault="003A67CB" w:rsidP="006F397B">
            <w:pPr>
              <w:tabs>
                <w:tab w:val="left" w:pos="458"/>
              </w:tabs>
              <w:spacing w:after="0" w:line="240" w:lineRule="auto"/>
              <w:contextualSpacing/>
              <w:rPr>
                <w:rFonts w:ascii="Times New Roman" w:hAnsi="Times New Roman" w:cs="Times New Roman"/>
                <w:b/>
                <w:noProof/>
                <w:lang w:val="id-ID"/>
              </w:rPr>
            </w:pPr>
          </w:p>
        </w:tc>
        <w:tc>
          <w:tcPr>
            <w:tcW w:w="6780" w:type="dxa"/>
          </w:tcPr>
          <w:p w14:paraId="3EDC8EFD" w14:textId="77777777" w:rsidR="003A67CB" w:rsidRPr="004040F1" w:rsidRDefault="003A67CB"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sebagaimana didefinisikan dalam </w:t>
            </w:r>
            <w:r w:rsidRPr="004040F1">
              <w:rPr>
                <w:rFonts w:ascii="Times New Roman" w:hAnsi="Times New Roman" w:cs="Times New Roman"/>
                <w:noProof/>
                <w:u w:val="single"/>
                <w:lang w:val="id-ID"/>
              </w:rPr>
              <w:t>Pasal 4.1</w:t>
            </w:r>
            <w:r w:rsidRPr="004040F1">
              <w:rPr>
                <w:rFonts w:ascii="Times New Roman" w:hAnsi="Times New Roman" w:cs="Times New Roman"/>
                <w:noProof/>
                <w:lang w:val="id-ID"/>
              </w:rPr>
              <w:t xml:space="preserve"> dari Perjanjian ini.</w:t>
            </w:r>
          </w:p>
        </w:tc>
      </w:tr>
      <w:tr w:rsidR="003A67CB" w:rsidRPr="004040F1" w14:paraId="2C2DA635" w14:textId="77777777" w:rsidTr="00C92E70">
        <w:tc>
          <w:tcPr>
            <w:tcW w:w="2718" w:type="dxa"/>
          </w:tcPr>
          <w:p w14:paraId="266B997C" w14:textId="77777777" w:rsidR="003A67CB" w:rsidRPr="004040F1" w:rsidRDefault="003A67CB"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Jasa</w:t>
            </w:r>
          </w:p>
          <w:p w14:paraId="08EBFDAC" w14:textId="77777777" w:rsidR="003A67CB" w:rsidRPr="004040F1" w:rsidRDefault="003A67CB" w:rsidP="006F397B">
            <w:pPr>
              <w:tabs>
                <w:tab w:val="left" w:pos="458"/>
              </w:tabs>
              <w:spacing w:after="0" w:line="240" w:lineRule="auto"/>
              <w:contextualSpacing/>
              <w:rPr>
                <w:rFonts w:ascii="Times New Roman" w:hAnsi="Times New Roman" w:cs="Times New Roman"/>
                <w:b/>
                <w:noProof/>
                <w:lang w:val="id-ID"/>
              </w:rPr>
            </w:pPr>
          </w:p>
        </w:tc>
        <w:tc>
          <w:tcPr>
            <w:tcW w:w="6780" w:type="dxa"/>
          </w:tcPr>
          <w:p w14:paraId="606F57DE" w14:textId="341B440D" w:rsidR="003A67CB" w:rsidRPr="004040F1" w:rsidRDefault="00110053"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a</w:t>
            </w:r>
            <w:r w:rsidR="00634C73" w:rsidRPr="004040F1">
              <w:rPr>
                <w:rFonts w:ascii="Times New Roman" w:hAnsi="Times New Roman" w:cs="Times New Roman"/>
                <w:noProof/>
                <w:lang w:val="id-ID"/>
              </w:rPr>
              <w:t xml:space="preserve">dalah </w:t>
            </w:r>
            <w:r w:rsidR="00C41839" w:rsidRPr="004040F1">
              <w:rPr>
                <w:rFonts w:ascii="Times New Roman" w:hAnsi="Times New Roman" w:cs="Times New Roman"/>
                <w:noProof/>
              </w:rPr>
              <w:t xml:space="preserve">sebagaimana didefinisikan dalam </w:t>
            </w:r>
            <w:r w:rsidR="00C41839" w:rsidRPr="004040F1">
              <w:rPr>
                <w:rFonts w:ascii="Times New Roman" w:hAnsi="Times New Roman" w:cs="Times New Roman"/>
                <w:noProof/>
                <w:u w:val="single"/>
              </w:rPr>
              <w:t>Butir A</w:t>
            </w:r>
            <w:r w:rsidR="00C41839" w:rsidRPr="004040F1">
              <w:rPr>
                <w:rFonts w:ascii="Times New Roman" w:hAnsi="Times New Roman" w:cs="Times New Roman"/>
                <w:noProof/>
              </w:rPr>
              <w:t xml:space="preserve"> bagian menerangkan Perjanjian ini, dan Jasa dimaksud </w:t>
            </w:r>
            <w:r w:rsidR="009512AA" w:rsidRPr="004040F1">
              <w:rPr>
                <w:rFonts w:ascii="Times New Roman" w:hAnsi="Times New Roman" w:cs="Times New Roman"/>
                <w:noProof/>
              </w:rPr>
              <w:t>antara lain</w:t>
            </w:r>
            <w:r w:rsidR="009B23F7" w:rsidRPr="004040F1">
              <w:rPr>
                <w:rFonts w:ascii="Times New Roman" w:hAnsi="Times New Roman" w:cs="Times New Roman"/>
                <w:noProof/>
                <w:lang w:val="id-ID"/>
              </w:rPr>
              <w:t>: (i) jasa pengelolaan Limbah B3 yang meliputi kegiatan pengurangan, penyimpanan, pengumpulan, pengangkutan, pemanfaatan, pengolahan, dan/atau penimbunan; (ii) pengurusan dokumen yang berkaitan dengan pelaksanaan jasa pengelolaan Limbah B3; dan (iii) penyediaan sarana pendukung baik berupa peralatan maupun tenaga kerja.</w:t>
            </w:r>
          </w:p>
          <w:p w14:paraId="2A8ADC2E" w14:textId="77777777" w:rsidR="003A67CB" w:rsidRPr="004040F1" w:rsidRDefault="003A67CB" w:rsidP="006F397B">
            <w:pPr>
              <w:spacing w:after="0" w:line="240" w:lineRule="auto"/>
              <w:ind w:left="-24" w:right="34"/>
              <w:contextualSpacing/>
              <w:jc w:val="both"/>
              <w:rPr>
                <w:rFonts w:ascii="Times New Roman" w:hAnsi="Times New Roman" w:cs="Times New Roman"/>
                <w:noProof/>
                <w:lang w:val="id-ID"/>
              </w:rPr>
            </w:pPr>
          </w:p>
        </w:tc>
      </w:tr>
      <w:tr w:rsidR="003A67CB" w:rsidRPr="004040F1" w14:paraId="60ED5B47" w14:textId="77777777" w:rsidTr="009E5889">
        <w:trPr>
          <w:trHeight w:val="315"/>
        </w:trPr>
        <w:tc>
          <w:tcPr>
            <w:tcW w:w="2718" w:type="dxa"/>
          </w:tcPr>
          <w:p w14:paraId="6E4DFC65" w14:textId="088C67CF" w:rsidR="003A67CB" w:rsidRPr="004040F1" w:rsidRDefault="003A67CB"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lastRenderedPageBreak/>
              <w:t>Keadaan Kahar</w:t>
            </w:r>
          </w:p>
        </w:tc>
        <w:tc>
          <w:tcPr>
            <w:tcW w:w="6780" w:type="dxa"/>
          </w:tcPr>
          <w:p w14:paraId="40D890EC" w14:textId="08FDFF00" w:rsidR="003A67CB" w:rsidRPr="004040F1" w:rsidRDefault="003A67CB"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sebagaimana didefinisikan dalam </w:t>
            </w:r>
            <w:r w:rsidRPr="004040F1">
              <w:rPr>
                <w:rFonts w:ascii="Times New Roman" w:hAnsi="Times New Roman" w:cs="Times New Roman"/>
                <w:noProof/>
                <w:u w:val="single"/>
                <w:lang w:val="id-ID"/>
              </w:rPr>
              <w:t>Pasal 1</w:t>
            </w:r>
            <w:r w:rsidR="0001645D" w:rsidRPr="004040F1">
              <w:rPr>
                <w:rFonts w:ascii="Times New Roman" w:hAnsi="Times New Roman" w:cs="Times New Roman"/>
                <w:noProof/>
                <w:u w:val="single"/>
                <w:lang w:val="id-ID"/>
              </w:rPr>
              <w:t>2</w:t>
            </w:r>
            <w:r w:rsidRPr="004040F1">
              <w:rPr>
                <w:rFonts w:ascii="Times New Roman" w:hAnsi="Times New Roman" w:cs="Times New Roman"/>
                <w:noProof/>
                <w:u w:val="single"/>
                <w:lang w:val="id-ID"/>
              </w:rPr>
              <w:t>.1</w:t>
            </w:r>
            <w:r w:rsidRPr="004040F1">
              <w:rPr>
                <w:rFonts w:ascii="Times New Roman" w:hAnsi="Times New Roman" w:cs="Times New Roman"/>
                <w:noProof/>
                <w:lang w:val="id-ID"/>
              </w:rPr>
              <w:t xml:space="preserve"> dari Perjanjian ini.</w:t>
            </w:r>
          </w:p>
          <w:p w14:paraId="4F3C8CAB" w14:textId="77777777" w:rsidR="003A67CB" w:rsidRPr="004040F1" w:rsidRDefault="003A67CB" w:rsidP="006F397B">
            <w:pPr>
              <w:spacing w:after="0" w:line="240" w:lineRule="auto"/>
              <w:ind w:left="-24" w:right="34"/>
              <w:contextualSpacing/>
              <w:jc w:val="both"/>
              <w:rPr>
                <w:rFonts w:ascii="Times New Roman" w:hAnsi="Times New Roman" w:cs="Times New Roman"/>
                <w:noProof/>
                <w:lang w:val="id-ID"/>
              </w:rPr>
            </w:pPr>
          </w:p>
        </w:tc>
      </w:tr>
      <w:tr w:rsidR="00B70E08" w:rsidRPr="004040F1" w14:paraId="71E457CC" w14:textId="77777777" w:rsidTr="00C92E70">
        <w:tc>
          <w:tcPr>
            <w:tcW w:w="2718" w:type="dxa"/>
          </w:tcPr>
          <w:p w14:paraId="0CD3A6DC" w14:textId="6F45B407" w:rsidR="00B70E08" w:rsidRPr="004040F1" w:rsidRDefault="00B70E08" w:rsidP="00CC13E5">
            <w:pPr>
              <w:spacing w:after="0" w:line="240" w:lineRule="auto"/>
              <w:ind w:left="38"/>
              <w:contextualSpacing/>
              <w:rPr>
                <w:rFonts w:ascii="Times New Roman" w:hAnsi="Times New Roman" w:cs="Times New Roman"/>
                <w:b/>
                <w:noProof/>
                <w:lang w:val="id-ID"/>
              </w:rPr>
            </w:pPr>
            <w:r w:rsidRPr="004040F1">
              <w:rPr>
                <w:rFonts w:ascii="Times New Roman" w:hAnsi="Times New Roman" w:cs="Times New Roman"/>
                <w:b/>
                <w:noProof/>
                <w:lang w:val="id-ID"/>
              </w:rPr>
              <w:t>Limbah</w:t>
            </w:r>
            <w:r w:rsidR="00A73A27" w:rsidRPr="004040F1">
              <w:rPr>
                <w:rFonts w:ascii="Times New Roman" w:hAnsi="Times New Roman" w:cs="Times New Roman"/>
                <w:b/>
                <w:noProof/>
                <w:lang w:val="id-ID"/>
              </w:rPr>
              <w:t xml:space="preserve"> Bahan Berbahaya dan Beracun</w:t>
            </w:r>
            <w:r w:rsidRPr="004040F1">
              <w:rPr>
                <w:rFonts w:ascii="Times New Roman" w:hAnsi="Times New Roman" w:cs="Times New Roman"/>
                <w:b/>
                <w:noProof/>
                <w:lang w:val="id-ID"/>
              </w:rPr>
              <w:t xml:space="preserve"> </w:t>
            </w:r>
            <w:r w:rsidR="00A73A27" w:rsidRPr="004040F1">
              <w:rPr>
                <w:rFonts w:ascii="Times New Roman" w:hAnsi="Times New Roman" w:cs="Times New Roman"/>
                <w:b/>
                <w:noProof/>
                <w:lang w:val="id-ID"/>
              </w:rPr>
              <w:t>(</w:t>
            </w:r>
            <w:r w:rsidRPr="004040F1">
              <w:rPr>
                <w:rFonts w:ascii="Times New Roman" w:hAnsi="Times New Roman" w:cs="Times New Roman"/>
                <w:b/>
                <w:noProof/>
                <w:lang w:val="id-ID"/>
              </w:rPr>
              <w:t>B3</w:t>
            </w:r>
            <w:r w:rsidR="00A73A27" w:rsidRPr="004040F1">
              <w:rPr>
                <w:rFonts w:ascii="Times New Roman" w:hAnsi="Times New Roman" w:cs="Times New Roman"/>
                <w:b/>
                <w:noProof/>
                <w:lang w:val="id-ID"/>
              </w:rPr>
              <w:t>)</w:t>
            </w:r>
          </w:p>
        </w:tc>
        <w:tc>
          <w:tcPr>
            <w:tcW w:w="6780" w:type="dxa"/>
          </w:tcPr>
          <w:p w14:paraId="6071F0AE" w14:textId="77777777" w:rsidR="00B70E08" w:rsidRPr="004040F1" w:rsidRDefault="0001645D" w:rsidP="009E5889">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sisa suatu usaha dan/atau kegiatan </w:t>
            </w:r>
            <w:r w:rsidR="00A73A27" w:rsidRPr="004040F1">
              <w:rPr>
                <w:rFonts w:ascii="Times New Roman" w:hAnsi="Times New Roman" w:cs="Times New Roman"/>
                <w:noProof/>
                <w:lang w:val="id-ID"/>
              </w:rPr>
              <w:t xml:space="preserve">dari Lokasi </w:t>
            </w:r>
            <w:r w:rsidR="009E5889" w:rsidRPr="004040F1">
              <w:rPr>
                <w:rFonts w:ascii="Times New Roman" w:hAnsi="Times New Roman" w:cs="Times New Roman"/>
                <w:noProof/>
              </w:rPr>
              <w:t xml:space="preserve">Jasa </w:t>
            </w:r>
            <w:r w:rsidRPr="004040F1">
              <w:rPr>
                <w:rFonts w:ascii="Times New Roman" w:hAnsi="Times New Roman" w:cs="Times New Roman"/>
                <w:noProof/>
                <w:lang w:val="id-ID"/>
              </w:rPr>
              <w:t xml:space="preserve">yang mengandung bahan berbahaya yang karena sifat dan/atau konsentrasinya dan/atau jumlahnya, baik secara langsung maupun tidak langsung, dapat mencemarkan dan/atau merusak lingkungan hidup, dan/atau dapat membahayakan lingkungan hidup, kesehatan, </w:t>
            </w:r>
            <w:r w:rsidR="00A73A27" w:rsidRPr="004040F1">
              <w:rPr>
                <w:rFonts w:ascii="Times New Roman" w:hAnsi="Times New Roman" w:cs="Times New Roman"/>
                <w:noProof/>
                <w:lang w:val="id-ID"/>
              </w:rPr>
              <w:t xml:space="preserve">serta </w:t>
            </w:r>
            <w:r w:rsidRPr="004040F1">
              <w:rPr>
                <w:rFonts w:ascii="Times New Roman" w:hAnsi="Times New Roman" w:cs="Times New Roman"/>
                <w:noProof/>
                <w:lang w:val="id-ID"/>
              </w:rPr>
              <w:t xml:space="preserve">kelangsungan hidup manusia </w:t>
            </w:r>
            <w:r w:rsidR="00A73A27" w:rsidRPr="004040F1">
              <w:rPr>
                <w:rFonts w:ascii="Times New Roman" w:hAnsi="Times New Roman" w:cs="Times New Roman"/>
                <w:noProof/>
                <w:lang w:val="id-ID"/>
              </w:rPr>
              <w:t xml:space="preserve">dan </w:t>
            </w:r>
            <w:r w:rsidRPr="004040F1">
              <w:rPr>
                <w:rFonts w:ascii="Times New Roman" w:hAnsi="Times New Roman" w:cs="Times New Roman"/>
                <w:noProof/>
                <w:lang w:val="id-ID"/>
              </w:rPr>
              <w:t xml:space="preserve">mahkluk hidup lain, diantaranya termasuk, namun tidak terbatas pada </w:t>
            </w:r>
            <w:r w:rsidR="00A519F7" w:rsidRPr="004040F1">
              <w:rPr>
                <w:rFonts w:ascii="Times New Roman" w:hAnsi="Times New Roman" w:cs="Times New Roman"/>
                <w:noProof/>
                <w:lang w:val="id-ID"/>
              </w:rPr>
              <w:t>[</w:t>
            </w:r>
            <w:r w:rsidRPr="004040F1">
              <w:rPr>
                <w:rFonts w:ascii="Times New Roman" w:hAnsi="Times New Roman" w:cs="Times New Roman"/>
                <w:noProof/>
                <w:highlight w:val="yellow"/>
                <w:lang w:val="id-ID"/>
              </w:rPr>
              <w:t xml:space="preserve">bahan berbentuk campuran atau padat, cair, </w:t>
            </w:r>
            <w:r w:rsidRPr="004040F1">
              <w:rPr>
                <w:rFonts w:ascii="Times New Roman" w:hAnsi="Times New Roman" w:cs="Times New Roman"/>
                <w:i/>
                <w:noProof/>
                <w:highlight w:val="yellow"/>
                <w:lang w:val="id-ID"/>
              </w:rPr>
              <w:t>slurry foam</w:t>
            </w:r>
            <w:r w:rsidRPr="004040F1">
              <w:rPr>
                <w:rFonts w:ascii="Times New Roman" w:hAnsi="Times New Roman" w:cs="Times New Roman"/>
                <w:noProof/>
                <w:highlight w:val="yellow"/>
                <w:lang w:val="id-ID"/>
              </w:rPr>
              <w:t xml:space="preserve">, minyak pelumas bekas, aki atau baterai bekas, lumpur atau </w:t>
            </w:r>
            <w:r w:rsidRPr="004040F1">
              <w:rPr>
                <w:rFonts w:ascii="Times New Roman" w:hAnsi="Times New Roman" w:cs="Times New Roman"/>
                <w:i/>
                <w:noProof/>
                <w:highlight w:val="yellow"/>
                <w:lang w:val="id-ID"/>
              </w:rPr>
              <w:t>sludge</w:t>
            </w:r>
            <w:r w:rsidRPr="004040F1">
              <w:rPr>
                <w:rFonts w:ascii="Times New Roman" w:hAnsi="Times New Roman" w:cs="Times New Roman"/>
                <w:noProof/>
                <w:highlight w:val="yellow"/>
                <w:lang w:val="id-ID"/>
              </w:rPr>
              <w:t xml:space="preserve"> terkontaminasi Limbah B3, </w:t>
            </w:r>
            <w:r w:rsidRPr="004040F1">
              <w:rPr>
                <w:rFonts w:ascii="Times New Roman" w:hAnsi="Times New Roman" w:cs="Times New Roman"/>
                <w:i/>
                <w:noProof/>
                <w:highlight w:val="yellow"/>
                <w:lang w:val="id-ID"/>
              </w:rPr>
              <w:t>absorbent</w:t>
            </w:r>
            <w:r w:rsidRPr="004040F1">
              <w:rPr>
                <w:rFonts w:ascii="Times New Roman" w:hAnsi="Times New Roman" w:cs="Times New Roman"/>
                <w:noProof/>
                <w:highlight w:val="yellow"/>
                <w:lang w:val="id-ID"/>
              </w:rPr>
              <w:t xml:space="preserve"> terkontaminasi Limbah B3, </w:t>
            </w:r>
            <w:r w:rsidRPr="004040F1">
              <w:rPr>
                <w:rFonts w:ascii="Times New Roman" w:hAnsi="Times New Roman" w:cs="Times New Roman"/>
                <w:i/>
                <w:noProof/>
                <w:highlight w:val="yellow"/>
                <w:lang w:val="id-ID"/>
              </w:rPr>
              <w:t>solvent</w:t>
            </w:r>
            <w:r w:rsidRPr="004040F1">
              <w:rPr>
                <w:rFonts w:ascii="Times New Roman" w:hAnsi="Times New Roman" w:cs="Times New Roman"/>
                <w:noProof/>
                <w:highlight w:val="yellow"/>
                <w:lang w:val="id-ID"/>
              </w:rPr>
              <w:t xml:space="preserve"> bekas,</w:t>
            </w:r>
            <w:r w:rsidRPr="004040F1">
              <w:rPr>
                <w:rFonts w:ascii="Times New Roman" w:hAnsi="Times New Roman" w:cs="Times New Roman"/>
                <w:i/>
                <w:noProof/>
                <w:highlight w:val="yellow"/>
                <w:lang w:val="id-ID"/>
              </w:rPr>
              <w:t xml:space="preserve"> </w:t>
            </w:r>
            <w:r w:rsidRPr="004040F1">
              <w:rPr>
                <w:rFonts w:ascii="Times New Roman" w:hAnsi="Times New Roman" w:cs="Times New Roman"/>
                <w:noProof/>
                <w:highlight w:val="yellow"/>
                <w:lang w:val="id-ID"/>
              </w:rPr>
              <w:t xml:space="preserve">residu dasar tangki, residu proses produksi, limbah elektronik, filter bekas, </w:t>
            </w:r>
            <w:r w:rsidRPr="004040F1">
              <w:rPr>
                <w:rFonts w:ascii="Times New Roman" w:hAnsi="Times New Roman" w:cs="Times New Roman"/>
                <w:i/>
                <w:noProof/>
                <w:highlight w:val="yellow"/>
                <w:lang w:val="id-ID"/>
              </w:rPr>
              <w:t xml:space="preserve">grease </w:t>
            </w:r>
            <w:r w:rsidRPr="004040F1">
              <w:rPr>
                <w:rFonts w:ascii="Times New Roman" w:hAnsi="Times New Roman" w:cs="Times New Roman"/>
                <w:noProof/>
                <w:highlight w:val="yellow"/>
                <w:lang w:val="id-ID"/>
              </w:rPr>
              <w:t xml:space="preserve">bekas, hose bekas, kain majun dan sarung tangan terkontaminasi Limbah B3, kemasan bekas yang mengandung bahan berbahaya dan beracun (seperti kemasan </w:t>
            </w:r>
            <w:r w:rsidRPr="004040F1">
              <w:rPr>
                <w:rFonts w:ascii="Times New Roman" w:hAnsi="Times New Roman" w:cs="Times New Roman"/>
                <w:i/>
                <w:noProof/>
                <w:highlight w:val="yellow"/>
                <w:lang w:val="id-ID"/>
              </w:rPr>
              <w:t>thinner</w:t>
            </w:r>
            <w:r w:rsidRPr="004040F1">
              <w:rPr>
                <w:rFonts w:ascii="Times New Roman" w:hAnsi="Times New Roman" w:cs="Times New Roman"/>
                <w:noProof/>
                <w:highlight w:val="yellow"/>
                <w:lang w:val="id-ID"/>
              </w:rPr>
              <w:t xml:space="preserve">, cat, </w:t>
            </w:r>
            <w:r w:rsidRPr="004040F1">
              <w:rPr>
                <w:rFonts w:ascii="Times New Roman" w:hAnsi="Times New Roman" w:cs="Times New Roman"/>
                <w:i/>
                <w:noProof/>
                <w:highlight w:val="yellow"/>
                <w:lang w:val="id-ID"/>
              </w:rPr>
              <w:t>solvent</w:t>
            </w:r>
            <w:r w:rsidRPr="004040F1">
              <w:rPr>
                <w:rFonts w:ascii="Times New Roman" w:hAnsi="Times New Roman" w:cs="Times New Roman"/>
                <w:noProof/>
                <w:highlight w:val="yellow"/>
                <w:lang w:val="id-ID"/>
              </w:rPr>
              <w:t xml:space="preserve">, solar, </w:t>
            </w:r>
            <w:r w:rsidRPr="004040F1">
              <w:rPr>
                <w:rFonts w:ascii="Times New Roman" w:hAnsi="Times New Roman" w:cs="Times New Roman"/>
                <w:i/>
                <w:noProof/>
                <w:highlight w:val="yellow"/>
                <w:lang w:val="id-ID"/>
              </w:rPr>
              <w:t>grease,</w:t>
            </w:r>
            <w:r w:rsidRPr="004040F1">
              <w:rPr>
                <w:rFonts w:ascii="Times New Roman" w:hAnsi="Times New Roman" w:cs="Times New Roman"/>
                <w:noProof/>
                <w:highlight w:val="yellow"/>
                <w:lang w:val="id-ID"/>
              </w:rPr>
              <w:t xml:space="preserve"> dan lain-lain), tanah dan serbuk gergaji terkontaminasi Limbah B3,</w:t>
            </w:r>
            <w:r w:rsidR="00A73A27" w:rsidRPr="004040F1">
              <w:rPr>
                <w:rFonts w:ascii="Times New Roman" w:hAnsi="Times New Roman" w:cs="Times New Roman"/>
                <w:noProof/>
                <w:highlight w:val="yellow"/>
                <w:lang w:val="id-ID"/>
              </w:rPr>
              <w:t xml:space="preserve"> atau bahan terkontaminasi hidrokarbon</w:t>
            </w:r>
            <w:r w:rsidR="00A519F7" w:rsidRPr="004040F1">
              <w:rPr>
                <w:rFonts w:ascii="Times New Roman" w:hAnsi="Times New Roman" w:cs="Times New Roman"/>
                <w:noProof/>
                <w:lang w:val="id-ID"/>
              </w:rPr>
              <w:t>]</w:t>
            </w:r>
            <w:r w:rsidR="00A73A27" w:rsidRPr="004040F1">
              <w:rPr>
                <w:rFonts w:ascii="Times New Roman" w:hAnsi="Times New Roman" w:cs="Times New Roman"/>
                <w:noProof/>
                <w:lang w:val="id-ID"/>
              </w:rPr>
              <w:t xml:space="preserve"> yang dari waktu ke waktu diatur berdasarkan peraturan perundang-undangan yang berlaku dianggap sebagai bahan berbahaya dan beracun atau sejenisnya</w:t>
            </w:r>
            <w:r w:rsidRPr="004040F1">
              <w:rPr>
                <w:rFonts w:ascii="Times New Roman" w:hAnsi="Times New Roman" w:cs="Times New Roman"/>
                <w:noProof/>
                <w:lang w:val="id-ID"/>
              </w:rPr>
              <w:t xml:space="preserve"> (sesuai dengan jenis Limbah B3 padat dan cair yang dihasilkan oleh </w:t>
            </w:r>
            <w:r w:rsidR="00A73A27" w:rsidRPr="004040F1">
              <w:rPr>
                <w:rFonts w:ascii="Times New Roman" w:hAnsi="Times New Roman" w:cs="Times New Roman"/>
                <w:noProof/>
                <w:lang w:val="id-ID"/>
              </w:rPr>
              <w:t xml:space="preserve">kegiatan operasional </w:t>
            </w:r>
            <w:r w:rsidRPr="004040F1">
              <w:rPr>
                <w:rFonts w:ascii="Times New Roman" w:hAnsi="Times New Roman" w:cs="Times New Roman"/>
                <w:noProof/>
                <w:lang w:val="id-ID"/>
              </w:rPr>
              <w:t>Pihak Pertama</w:t>
            </w:r>
            <w:r w:rsidR="00383AD4" w:rsidRPr="004040F1">
              <w:rPr>
                <w:rFonts w:ascii="Times New Roman" w:hAnsi="Times New Roman" w:cs="Times New Roman"/>
                <w:noProof/>
                <w:lang w:val="id-ID"/>
              </w:rPr>
              <w:t>)</w:t>
            </w:r>
            <w:r w:rsidR="00B70E08" w:rsidRPr="004040F1">
              <w:rPr>
                <w:rFonts w:ascii="Times New Roman" w:hAnsi="Times New Roman" w:cs="Times New Roman"/>
                <w:noProof/>
                <w:lang w:val="id-ID"/>
              </w:rPr>
              <w:t>.</w:t>
            </w:r>
          </w:p>
          <w:p w14:paraId="2EB50743" w14:textId="0889CDF5" w:rsidR="009900DC" w:rsidRPr="004040F1" w:rsidRDefault="009900DC" w:rsidP="009E5889">
            <w:pPr>
              <w:spacing w:after="0" w:line="240" w:lineRule="auto"/>
              <w:ind w:left="-24" w:right="34"/>
              <w:contextualSpacing/>
              <w:jc w:val="both"/>
              <w:rPr>
                <w:rFonts w:ascii="Times New Roman" w:hAnsi="Times New Roman" w:cs="Times New Roman"/>
                <w:noProof/>
                <w:lang w:val="id-ID"/>
              </w:rPr>
            </w:pPr>
          </w:p>
        </w:tc>
      </w:tr>
      <w:tr w:rsidR="00D44ABC" w:rsidRPr="004040F1" w14:paraId="19D4EDE9" w14:textId="77777777" w:rsidTr="00C92E70">
        <w:trPr>
          <w:trHeight w:val="263"/>
        </w:trPr>
        <w:tc>
          <w:tcPr>
            <w:tcW w:w="2718" w:type="dxa"/>
          </w:tcPr>
          <w:p w14:paraId="5113BDAB" w14:textId="77777777" w:rsidR="009900DC" w:rsidRPr="004040F1" w:rsidRDefault="009900DC" w:rsidP="009900DC">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Lokasi Jasa</w:t>
            </w:r>
          </w:p>
          <w:p w14:paraId="600931BB" w14:textId="760EE63A" w:rsidR="00D44ABC" w:rsidRPr="004040F1" w:rsidRDefault="00D44ABC" w:rsidP="006F397B">
            <w:pPr>
              <w:spacing w:after="0" w:line="240" w:lineRule="auto"/>
              <w:contextualSpacing/>
              <w:rPr>
                <w:rFonts w:ascii="Times New Roman" w:hAnsi="Times New Roman" w:cs="Times New Roman"/>
                <w:b/>
                <w:noProof/>
                <w:lang w:val="id-ID"/>
              </w:rPr>
            </w:pPr>
          </w:p>
        </w:tc>
        <w:tc>
          <w:tcPr>
            <w:tcW w:w="6780" w:type="dxa"/>
          </w:tcPr>
          <w:p w14:paraId="6DBF56CD" w14:textId="3483B9EE" w:rsidR="009900DC" w:rsidRPr="004040F1" w:rsidRDefault="009900DC" w:rsidP="009900DC">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adalah lokasi pelaksanaan Jasa yaitu tempat</w:t>
            </w:r>
            <w:r w:rsidRPr="004040F1">
              <w:rPr>
                <w:rFonts w:ascii="Times New Roman" w:hAnsi="Times New Roman" w:cs="Times New Roman"/>
                <w:noProof/>
              </w:rPr>
              <w:t xml:space="preserve"> pengambilan Limbah B3 dan tempat </w:t>
            </w:r>
            <w:r w:rsidRPr="004040F1">
              <w:rPr>
                <w:rFonts w:ascii="Times New Roman" w:hAnsi="Times New Roman" w:cs="Times New Roman"/>
                <w:noProof/>
                <w:lang w:val="id-ID"/>
              </w:rPr>
              <w:t xml:space="preserve">penyimpanan sementara Limbah B3 di </w:t>
            </w:r>
            <w:r w:rsidR="00B87CD7">
              <w:rPr>
                <w:rFonts w:ascii="Times New Roman" w:hAnsi="Times New Roman" w:cs="Times New Roman"/>
                <w:noProof/>
                <w:lang w:val="id-ID"/>
              </w:rPr>
              <w:t>{{LOKASI_LIMBAH</w:t>
            </w:r>
            <w:r w:rsidR="001832FD">
              <w:rPr>
                <w:rFonts w:ascii="Times New Roman" w:hAnsi="Times New Roman" w:cs="Times New Roman"/>
                <w:noProof/>
                <w:lang w:val="id-ID"/>
              </w:rPr>
              <w:t>}}</w:t>
            </w:r>
            <w:r w:rsidRPr="004040F1">
              <w:rPr>
                <w:rFonts w:ascii="Times New Roman" w:hAnsi="Times New Roman" w:cs="Times New Roman"/>
                <w:noProof/>
                <w:lang w:val="id-ID"/>
              </w:rPr>
              <w:t xml:space="preserve"> Pihak Pertama [dalam wilayah]</w:t>
            </w:r>
            <w:r w:rsidRPr="004040F1">
              <w:rPr>
                <w:rFonts w:ascii="Times New Roman" w:hAnsi="Times New Roman" w:cs="Times New Roman"/>
                <w:noProof/>
              </w:rPr>
              <w:t xml:space="preserve"> sebagaimana tergambar dalam </w:t>
            </w:r>
            <w:r w:rsidRPr="004040F1">
              <w:rPr>
                <w:rFonts w:ascii="Times New Roman" w:hAnsi="Times New Roman" w:cs="Times New Roman"/>
                <w:noProof/>
                <w:u w:val="single"/>
              </w:rPr>
              <w:t>Lampiran II</w:t>
            </w:r>
            <w:r w:rsidRPr="004040F1">
              <w:rPr>
                <w:rFonts w:ascii="Times New Roman" w:hAnsi="Times New Roman" w:cs="Times New Roman"/>
                <w:noProof/>
              </w:rPr>
              <w:t xml:space="preserve"> Perjanjian ini</w:t>
            </w:r>
            <w:r w:rsidRPr="004040F1">
              <w:rPr>
                <w:rFonts w:ascii="Times New Roman" w:hAnsi="Times New Roman" w:cs="Times New Roman"/>
                <w:noProof/>
                <w:lang w:val="id-ID"/>
              </w:rPr>
              <w:t>.</w:t>
            </w:r>
          </w:p>
          <w:p w14:paraId="4C6D57FA" w14:textId="72CE140F" w:rsidR="00D44ABC" w:rsidRPr="004040F1" w:rsidRDefault="00D44ABC" w:rsidP="006F397B">
            <w:pPr>
              <w:spacing w:after="0" w:line="240" w:lineRule="auto"/>
              <w:ind w:left="-24" w:right="34"/>
              <w:contextualSpacing/>
              <w:jc w:val="both"/>
              <w:rPr>
                <w:rFonts w:ascii="Times New Roman" w:hAnsi="Times New Roman" w:cs="Times New Roman"/>
                <w:noProof/>
                <w:lang w:val="id-ID"/>
              </w:rPr>
            </w:pPr>
          </w:p>
        </w:tc>
      </w:tr>
      <w:tr w:rsidR="009900DC" w:rsidRPr="004040F1" w14:paraId="55464E04" w14:textId="77777777" w:rsidTr="00C92E70">
        <w:trPr>
          <w:trHeight w:val="263"/>
        </w:trPr>
        <w:tc>
          <w:tcPr>
            <w:tcW w:w="2718" w:type="dxa"/>
          </w:tcPr>
          <w:p w14:paraId="001782E8" w14:textId="77777777" w:rsidR="009900DC" w:rsidRPr="004040F1" w:rsidRDefault="009900DC" w:rsidP="00A02E06">
            <w:pPr>
              <w:spacing w:after="0" w:line="240" w:lineRule="auto"/>
              <w:ind w:firstLine="38"/>
              <w:contextualSpacing/>
              <w:rPr>
                <w:rFonts w:ascii="Times New Roman" w:hAnsi="Times New Roman" w:cs="Times New Roman"/>
                <w:b/>
                <w:noProof/>
                <w:lang w:val="id-ID"/>
              </w:rPr>
            </w:pPr>
            <w:r w:rsidRPr="004040F1">
              <w:rPr>
                <w:rFonts w:ascii="Times New Roman" w:hAnsi="Times New Roman" w:cs="Times New Roman"/>
                <w:b/>
                <w:noProof/>
                <w:lang w:val="id-ID"/>
              </w:rPr>
              <w:t>Penalti</w:t>
            </w:r>
          </w:p>
          <w:p w14:paraId="14228EA7" w14:textId="77777777" w:rsidR="009900DC" w:rsidRPr="004040F1" w:rsidRDefault="009900DC" w:rsidP="009900DC">
            <w:pPr>
              <w:spacing w:after="0" w:line="240" w:lineRule="auto"/>
              <w:ind w:firstLine="34"/>
              <w:contextualSpacing/>
              <w:rPr>
                <w:rFonts w:ascii="Times New Roman" w:hAnsi="Times New Roman" w:cs="Times New Roman"/>
                <w:b/>
                <w:noProof/>
                <w:lang w:val="id-ID"/>
              </w:rPr>
            </w:pPr>
          </w:p>
        </w:tc>
        <w:tc>
          <w:tcPr>
            <w:tcW w:w="6780" w:type="dxa"/>
          </w:tcPr>
          <w:p w14:paraId="74167EE9" w14:textId="77777777" w:rsidR="009900DC" w:rsidRPr="004040F1" w:rsidRDefault="009900DC" w:rsidP="009900DC">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sebagaimana didefinisikan dalam </w:t>
            </w:r>
            <w:r w:rsidRPr="004040F1">
              <w:rPr>
                <w:rFonts w:ascii="Times New Roman" w:hAnsi="Times New Roman" w:cs="Times New Roman"/>
                <w:noProof/>
                <w:u w:val="single"/>
                <w:lang w:val="id-ID"/>
              </w:rPr>
              <w:t>Pasal 5.5</w:t>
            </w:r>
            <w:r w:rsidRPr="004040F1">
              <w:rPr>
                <w:rFonts w:ascii="Times New Roman" w:hAnsi="Times New Roman" w:cs="Times New Roman"/>
                <w:noProof/>
                <w:lang w:val="id-ID"/>
              </w:rPr>
              <w:t xml:space="preserve"> dari Perjanjian ini.</w:t>
            </w:r>
          </w:p>
          <w:p w14:paraId="0CC74F9F" w14:textId="77777777" w:rsidR="009900DC" w:rsidRPr="004040F1" w:rsidRDefault="009900DC" w:rsidP="009900DC">
            <w:pPr>
              <w:spacing w:after="0" w:line="240" w:lineRule="auto"/>
              <w:ind w:left="-24" w:right="34"/>
              <w:contextualSpacing/>
              <w:jc w:val="both"/>
              <w:rPr>
                <w:rFonts w:ascii="Times New Roman" w:hAnsi="Times New Roman" w:cs="Times New Roman"/>
                <w:noProof/>
                <w:lang w:val="id-ID"/>
              </w:rPr>
            </w:pPr>
          </w:p>
        </w:tc>
      </w:tr>
      <w:tr w:rsidR="00D44ABC" w:rsidRPr="004040F1" w14:paraId="62939D63" w14:textId="77777777" w:rsidTr="00C92E70">
        <w:trPr>
          <w:trHeight w:val="263"/>
        </w:trPr>
        <w:tc>
          <w:tcPr>
            <w:tcW w:w="2718" w:type="dxa"/>
          </w:tcPr>
          <w:p w14:paraId="6AC6B475" w14:textId="49425894" w:rsidR="00D44ABC" w:rsidRPr="004040F1" w:rsidRDefault="00A42389"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Pe</w:t>
            </w:r>
            <w:r w:rsidR="00F554F8" w:rsidRPr="004040F1">
              <w:rPr>
                <w:rFonts w:ascii="Times New Roman" w:hAnsi="Times New Roman" w:cs="Times New Roman"/>
                <w:b/>
                <w:noProof/>
                <w:lang w:val="id-ID"/>
              </w:rPr>
              <w:t>ngawas</w:t>
            </w:r>
            <w:r w:rsidR="00D44ABC" w:rsidRPr="004040F1">
              <w:rPr>
                <w:rFonts w:ascii="Times New Roman" w:hAnsi="Times New Roman" w:cs="Times New Roman"/>
                <w:b/>
                <w:noProof/>
                <w:lang w:val="id-ID"/>
              </w:rPr>
              <w:t xml:space="preserve"> </w:t>
            </w:r>
          </w:p>
          <w:p w14:paraId="39B65583" w14:textId="36F86D1D" w:rsidR="00C805BA" w:rsidRPr="004040F1" w:rsidRDefault="00C805BA" w:rsidP="009900DC">
            <w:pPr>
              <w:spacing w:after="0" w:line="240" w:lineRule="auto"/>
              <w:ind w:firstLine="34"/>
              <w:contextualSpacing/>
              <w:rPr>
                <w:rFonts w:ascii="Times New Roman" w:hAnsi="Times New Roman" w:cs="Times New Roman"/>
                <w:b/>
                <w:noProof/>
                <w:lang w:val="id-ID"/>
              </w:rPr>
            </w:pPr>
          </w:p>
        </w:tc>
        <w:tc>
          <w:tcPr>
            <w:tcW w:w="6780" w:type="dxa"/>
          </w:tcPr>
          <w:p w14:paraId="4F5F48AA" w14:textId="72C50FAB" w:rsidR="00F554F8" w:rsidRPr="004040F1" w:rsidRDefault="00A42389"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adalah pihak berwenang</w:t>
            </w:r>
            <w:r w:rsidR="00F554F8" w:rsidRPr="004040F1">
              <w:rPr>
                <w:rFonts w:ascii="Times New Roman" w:hAnsi="Times New Roman" w:cs="Times New Roman"/>
                <w:noProof/>
                <w:lang w:val="id-ID"/>
              </w:rPr>
              <w:t xml:space="preserve"> atau orang yang ditunjuk oleh Pihak Pertama untuk melaksanakan pengawasan Jasa di Lokasi </w:t>
            </w:r>
            <w:r w:rsidR="004A4C63" w:rsidRPr="004040F1">
              <w:rPr>
                <w:rFonts w:ascii="Times New Roman" w:hAnsi="Times New Roman" w:cs="Times New Roman"/>
                <w:noProof/>
                <w:lang w:val="id-ID"/>
              </w:rPr>
              <w:t>Jasa</w:t>
            </w:r>
            <w:r w:rsidR="00F554F8" w:rsidRPr="004040F1">
              <w:rPr>
                <w:rFonts w:ascii="Times New Roman" w:hAnsi="Times New Roman" w:cs="Times New Roman"/>
                <w:noProof/>
                <w:lang w:val="id-ID"/>
              </w:rPr>
              <w:t>.</w:t>
            </w:r>
          </w:p>
          <w:p w14:paraId="422A0F24" w14:textId="77777777" w:rsidR="00D44ABC" w:rsidRPr="004040F1" w:rsidRDefault="00D44ABC" w:rsidP="009900DC">
            <w:pPr>
              <w:spacing w:after="0" w:line="240" w:lineRule="auto"/>
              <w:ind w:left="-24" w:right="34"/>
              <w:contextualSpacing/>
              <w:jc w:val="both"/>
              <w:rPr>
                <w:rFonts w:ascii="Times New Roman" w:hAnsi="Times New Roman" w:cs="Times New Roman"/>
                <w:noProof/>
                <w:lang w:val="id-ID"/>
              </w:rPr>
            </w:pPr>
          </w:p>
        </w:tc>
      </w:tr>
      <w:tr w:rsidR="009900DC" w:rsidRPr="004040F1" w14:paraId="1D52046B" w14:textId="77777777" w:rsidTr="00C92E70">
        <w:trPr>
          <w:trHeight w:val="263"/>
        </w:trPr>
        <w:tc>
          <w:tcPr>
            <w:tcW w:w="2718" w:type="dxa"/>
          </w:tcPr>
          <w:p w14:paraId="49B42D83" w14:textId="74F08B38" w:rsidR="009900DC" w:rsidRPr="004040F1" w:rsidRDefault="009900DC" w:rsidP="009900DC">
            <w:pPr>
              <w:spacing w:after="0" w:line="240" w:lineRule="auto"/>
              <w:ind w:left="34"/>
              <w:contextualSpacing/>
              <w:rPr>
                <w:rFonts w:ascii="Times New Roman" w:hAnsi="Times New Roman" w:cs="Times New Roman"/>
                <w:b/>
                <w:noProof/>
                <w:lang w:val="id-ID"/>
              </w:rPr>
            </w:pPr>
            <w:r w:rsidRPr="004040F1">
              <w:rPr>
                <w:rFonts w:ascii="Times New Roman" w:hAnsi="Times New Roman" w:cs="Times New Roman"/>
                <w:b/>
                <w:noProof/>
                <w:lang w:val="id-ID"/>
              </w:rPr>
              <w:t>Penanggung Jawab Operasi</w:t>
            </w:r>
            <w:r w:rsidR="00A02E06" w:rsidRPr="004040F1">
              <w:rPr>
                <w:rFonts w:ascii="Times New Roman" w:hAnsi="Times New Roman" w:cs="Times New Roman"/>
                <w:b/>
                <w:noProof/>
              </w:rPr>
              <w:t>onal</w:t>
            </w:r>
            <w:r w:rsidRPr="004040F1">
              <w:rPr>
                <w:rFonts w:ascii="Times New Roman" w:hAnsi="Times New Roman" w:cs="Times New Roman"/>
                <w:b/>
                <w:noProof/>
                <w:lang w:val="id-ID"/>
              </w:rPr>
              <w:t xml:space="preserve"> (PJO)</w:t>
            </w:r>
          </w:p>
          <w:p w14:paraId="24378EDA" w14:textId="77777777" w:rsidR="009900DC" w:rsidRPr="004040F1" w:rsidRDefault="009900DC" w:rsidP="006F397B">
            <w:pPr>
              <w:spacing w:after="0" w:line="240" w:lineRule="auto"/>
              <w:ind w:firstLine="34"/>
              <w:contextualSpacing/>
              <w:rPr>
                <w:rFonts w:ascii="Times New Roman" w:hAnsi="Times New Roman" w:cs="Times New Roman"/>
                <w:b/>
                <w:noProof/>
                <w:lang w:val="id-ID"/>
              </w:rPr>
            </w:pPr>
          </w:p>
        </w:tc>
        <w:tc>
          <w:tcPr>
            <w:tcW w:w="6780" w:type="dxa"/>
          </w:tcPr>
          <w:p w14:paraId="3E74D64A" w14:textId="3CC8676B" w:rsidR="009900DC" w:rsidRPr="004040F1" w:rsidRDefault="009900DC" w:rsidP="009900DC">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sebagaimana didefinisikan dalam </w:t>
            </w:r>
            <w:r w:rsidRPr="004040F1">
              <w:rPr>
                <w:rFonts w:ascii="Times New Roman" w:hAnsi="Times New Roman" w:cs="Times New Roman"/>
                <w:noProof/>
                <w:u w:val="single"/>
                <w:lang w:val="id-ID"/>
              </w:rPr>
              <w:t>Pasal 3.1</w:t>
            </w:r>
            <w:r w:rsidR="0035101F">
              <w:rPr>
                <w:rFonts w:ascii="Times New Roman" w:hAnsi="Times New Roman" w:cs="Times New Roman"/>
                <w:noProof/>
                <w:u w:val="single"/>
                <w:lang w:val="id-ID"/>
              </w:rPr>
              <w:t>2</w:t>
            </w:r>
            <w:r w:rsidRPr="004040F1">
              <w:rPr>
                <w:rFonts w:ascii="Times New Roman" w:hAnsi="Times New Roman" w:cs="Times New Roman"/>
                <w:noProof/>
                <w:lang w:val="id-ID"/>
              </w:rPr>
              <w:t xml:space="preserve"> dari Perjanjian ini.</w:t>
            </w:r>
          </w:p>
          <w:p w14:paraId="026FFD38" w14:textId="77777777" w:rsidR="009900DC" w:rsidRPr="004040F1" w:rsidRDefault="009900DC" w:rsidP="006F397B">
            <w:pPr>
              <w:spacing w:after="0" w:line="240" w:lineRule="auto"/>
              <w:ind w:left="-24" w:right="34"/>
              <w:contextualSpacing/>
              <w:jc w:val="both"/>
              <w:rPr>
                <w:rFonts w:ascii="Times New Roman" w:hAnsi="Times New Roman" w:cs="Times New Roman"/>
                <w:noProof/>
                <w:lang w:val="id-ID"/>
              </w:rPr>
            </w:pPr>
          </w:p>
        </w:tc>
      </w:tr>
      <w:tr w:rsidR="009900DC" w:rsidRPr="004040F1" w14:paraId="096CC661" w14:textId="77777777" w:rsidTr="00C92E70">
        <w:trPr>
          <w:trHeight w:val="263"/>
        </w:trPr>
        <w:tc>
          <w:tcPr>
            <w:tcW w:w="2718" w:type="dxa"/>
          </w:tcPr>
          <w:p w14:paraId="6C0F1139" w14:textId="77777777" w:rsidR="009900DC" w:rsidRPr="004040F1" w:rsidRDefault="009900DC" w:rsidP="009900DC">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Purchase Order (PO)</w:t>
            </w:r>
          </w:p>
          <w:p w14:paraId="3FE6E31F" w14:textId="77777777" w:rsidR="009900DC" w:rsidRPr="004040F1" w:rsidRDefault="009900DC" w:rsidP="006F397B">
            <w:pPr>
              <w:spacing w:after="0" w:line="240" w:lineRule="auto"/>
              <w:ind w:firstLine="34"/>
              <w:contextualSpacing/>
              <w:rPr>
                <w:rFonts w:ascii="Times New Roman" w:hAnsi="Times New Roman" w:cs="Times New Roman"/>
                <w:b/>
                <w:noProof/>
                <w:lang w:val="id-ID"/>
              </w:rPr>
            </w:pPr>
          </w:p>
        </w:tc>
        <w:tc>
          <w:tcPr>
            <w:tcW w:w="6780" w:type="dxa"/>
          </w:tcPr>
          <w:p w14:paraId="158DA244" w14:textId="77777777" w:rsidR="009900DC" w:rsidRPr="004040F1" w:rsidRDefault="009900DC" w:rsidP="009900DC">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adalah suatu form pemesanan Jasa yang dibuat oleh Pihak Pertama untuk setelahnya diberikan kepada Pihak Kedua, yang berdasarkan Berita Acara Pengambilan Limbah Bahan Berbahaya dan Beracun (BAPLB3) yang memuat informasi tentang Jasa yang dilakukan Pihak Kedua.</w:t>
            </w:r>
          </w:p>
          <w:p w14:paraId="17A3FEA5" w14:textId="77777777" w:rsidR="009900DC" w:rsidRPr="004040F1" w:rsidRDefault="009900DC" w:rsidP="009900DC">
            <w:pPr>
              <w:spacing w:after="0" w:line="240" w:lineRule="auto"/>
              <w:ind w:right="34"/>
              <w:contextualSpacing/>
              <w:jc w:val="both"/>
              <w:rPr>
                <w:rFonts w:ascii="Times New Roman" w:hAnsi="Times New Roman" w:cs="Times New Roman"/>
                <w:noProof/>
                <w:lang w:val="id-ID"/>
              </w:rPr>
            </w:pPr>
          </w:p>
        </w:tc>
      </w:tr>
      <w:tr w:rsidR="009900DC" w:rsidRPr="004040F1" w14:paraId="785FF720" w14:textId="77777777" w:rsidTr="00C92E70">
        <w:trPr>
          <w:trHeight w:val="263"/>
        </w:trPr>
        <w:tc>
          <w:tcPr>
            <w:tcW w:w="2718" w:type="dxa"/>
          </w:tcPr>
          <w:p w14:paraId="36656336" w14:textId="737EBF4F" w:rsidR="009900DC" w:rsidRPr="004040F1" w:rsidRDefault="009900DC"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Surat Pengantar</w:t>
            </w:r>
          </w:p>
        </w:tc>
        <w:tc>
          <w:tcPr>
            <w:tcW w:w="6780" w:type="dxa"/>
          </w:tcPr>
          <w:p w14:paraId="33AEA3B4" w14:textId="77777777" w:rsidR="009900DC" w:rsidRPr="004040F1" w:rsidRDefault="009900DC" w:rsidP="009900DC">
            <w:pPr>
              <w:spacing w:after="0" w:line="240" w:lineRule="auto"/>
              <w:ind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surat tugas/jalan dari Pihak Pertama ke Pihak Kedua yang berisi instruksi/informasi pengambilan Limbah B3 di Lokasi Jasa. </w:t>
            </w:r>
          </w:p>
          <w:p w14:paraId="6A9BDC51" w14:textId="77777777" w:rsidR="009900DC" w:rsidRPr="004040F1" w:rsidRDefault="009900DC" w:rsidP="006F397B">
            <w:pPr>
              <w:spacing w:after="0" w:line="240" w:lineRule="auto"/>
              <w:ind w:left="-24" w:right="34"/>
              <w:contextualSpacing/>
              <w:jc w:val="both"/>
              <w:rPr>
                <w:rFonts w:ascii="Times New Roman" w:hAnsi="Times New Roman" w:cs="Times New Roman"/>
                <w:noProof/>
                <w:lang w:val="id-ID"/>
              </w:rPr>
            </w:pPr>
          </w:p>
        </w:tc>
      </w:tr>
      <w:tr w:rsidR="001F7F5F" w:rsidRPr="004040F1" w14:paraId="2A379973" w14:textId="77777777" w:rsidTr="00C92E70">
        <w:trPr>
          <w:trHeight w:val="263"/>
        </w:trPr>
        <w:tc>
          <w:tcPr>
            <w:tcW w:w="2718" w:type="dxa"/>
          </w:tcPr>
          <w:p w14:paraId="5409B97A" w14:textId="77777777" w:rsidR="001F7F5F" w:rsidRPr="004040F1" w:rsidRDefault="001F7F5F"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Tanggal Efektif</w:t>
            </w:r>
          </w:p>
        </w:tc>
        <w:tc>
          <w:tcPr>
            <w:tcW w:w="6780" w:type="dxa"/>
          </w:tcPr>
          <w:p w14:paraId="141D6759" w14:textId="77777777" w:rsidR="001F7F5F" w:rsidRPr="004040F1" w:rsidRDefault="001F7F5F"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sebagaimana didefinisikan dalam </w:t>
            </w:r>
            <w:r w:rsidRPr="004040F1">
              <w:rPr>
                <w:rFonts w:ascii="Times New Roman" w:hAnsi="Times New Roman" w:cs="Times New Roman"/>
                <w:noProof/>
                <w:u w:val="single"/>
                <w:lang w:val="id-ID"/>
              </w:rPr>
              <w:t>Pasal 4.1</w:t>
            </w:r>
            <w:r w:rsidRPr="004040F1">
              <w:rPr>
                <w:rFonts w:ascii="Times New Roman" w:hAnsi="Times New Roman" w:cs="Times New Roman"/>
                <w:noProof/>
                <w:lang w:val="id-ID"/>
              </w:rPr>
              <w:t xml:space="preserve"> dari Perjanjian ini.</w:t>
            </w:r>
          </w:p>
          <w:p w14:paraId="471275A2" w14:textId="77777777" w:rsidR="001F7F5F" w:rsidRPr="004040F1" w:rsidRDefault="001F7F5F" w:rsidP="006F397B">
            <w:pPr>
              <w:spacing w:after="0" w:line="240" w:lineRule="auto"/>
              <w:ind w:left="-24" w:right="34"/>
              <w:contextualSpacing/>
              <w:jc w:val="both"/>
              <w:rPr>
                <w:rFonts w:ascii="Times New Roman" w:hAnsi="Times New Roman" w:cs="Times New Roman"/>
                <w:noProof/>
                <w:lang w:val="id-ID"/>
              </w:rPr>
            </w:pPr>
          </w:p>
        </w:tc>
      </w:tr>
      <w:tr w:rsidR="0001645D" w:rsidRPr="004040F1" w14:paraId="7A6464AA" w14:textId="77777777" w:rsidTr="00C92E70">
        <w:trPr>
          <w:trHeight w:val="263"/>
        </w:trPr>
        <w:tc>
          <w:tcPr>
            <w:tcW w:w="2718" w:type="dxa"/>
          </w:tcPr>
          <w:p w14:paraId="22C23ABB" w14:textId="2FB8C775" w:rsidR="0001645D" w:rsidRPr="004040F1" w:rsidRDefault="0001645D" w:rsidP="006F397B">
            <w:pPr>
              <w:spacing w:after="0" w:line="240" w:lineRule="auto"/>
              <w:ind w:firstLine="34"/>
              <w:contextualSpacing/>
              <w:rPr>
                <w:rFonts w:ascii="Times New Roman" w:hAnsi="Times New Roman" w:cs="Times New Roman"/>
                <w:b/>
                <w:noProof/>
                <w:lang w:val="id-ID"/>
              </w:rPr>
            </w:pPr>
            <w:r w:rsidRPr="004040F1">
              <w:rPr>
                <w:rFonts w:ascii="Times New Roman" w:hAnsi="Times New Roman" w:cs="Times New Roman"/>
                <w:b/>
                <w:noProof/>
                <w:lang w:val="id-ID"/>
              </w:rPr>
              <w:t>Transportasi</w:t>
            </w:r>
          </w:p>
        </w:tc>
        <w:tc>
          <w:tcPr>
            <w:tcW w:w="6780" w:type="dxa"/>
          </w:tcPr>
          <w:p w14:paraId="5EC8B356" w14:textId="6B211319" w:rsidR="0001645D" w:rsidRPr="004040F1" w:rsidRDefault="0001645D" w:rsidP="006F397B">
            <w:pPr>
              <w:spacing w:after="0" w:line="240" w:lineRule="auto"/>
              <w:ind w:left="-24" w:right="3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adalah moda angkutan darat seperti truk-truk dan/atau moda angkutan laut lainnya termasuk sarana laut dan/atau kargo laut milik dan/atau yang bekerjasama dengan Pihak Kedua yang diberikan izin oleh instansi yang berwenang (Kementerian Perhubungan dan Kementerian Lingkungan Hidup) sebagaimana terlampir dalam </w:t>
            </w:r>
            <w:r w:rsidRPr="004040F1">
              <w:rPr>
                <w:rFonts w:ascii="Times New Roman" w:hAnsi="Times New Roman" w:cs="Times New Roman"/>
                <w:noProof/>
                <w:u w:val="single"/>
                <w:lang w:val="id-ID"/>
              </w:rPr>
              <w:t xml:space="preserve">Lampiran </w:t>
            </w:r>
            <w:r w:rsidR="00635326" w:rsidRPr="004040F1">
              <w:rPr>
                <w:rFonts w:ascii="Times New Roman" w:hAnsi="Times New Roman" w:cs="Times New Roman"/>
                <w:noProof/>
                <w:u w:val="single"/>
              </w:rPr>
              <w:t>I</w:t>
            </w:r>
            <w:r w:rsidRPr="004040F1">
              <w:rPr>
                <w:rFonts w:ascii="Times New Roman" w:hAnsi="Times New Roman" w:cs="Times New Roman"/>
                <w:noProof/>
                <w:lang w:val="id-ID"/>
              </w:rPr>
              <w:t xml:space="preserve"> Perjanjian untuk melaksanakan kegiatan pengangkutan Limbah B3 dari Lokasi </w:t>
            </w:r>
            <w:r w:rsidR="009E5889" w:rsidRPr="004040F1">
              <w:rPr>
                <w:rFonts w:ascii="Times New Roman" w:hAnsi="Times New Roman" w:cs="Times New Roman"/>
                <w:noProof/>
              </w:rPr>
              <w:t xml:space="preserve">Jasa </w:t>
            </w:r>
            <w:r w:rsidRPr="004040F1">
              <w:rPr>
                <w:rFonts w:ascii="Times New Roman" w:hAnsi="Times New Roman" w:cs="Times New Roman"/>
                <w:noProof/>
                <w:lang w:val="id-ID"/>
              </w:rPr>
              <w:t>sesuai peraturan perundang-undangan yang berlaku.</w:t>
            </w:r>
          </w:p>
          <w:p w14:paraId="1053D022" w14:textId="77777777" w:rsidR="0001645D" w:rsidRPr="004040F1" w:rsidRDefault="0001645D" w:rsidP="006F397B">
            <w:pPr>
              <w:spacing w:after="0" w:line="240" w:lineRule="auto"/>
              <w:ind w:right="34"/>
              <w:contextualSpacing/>
              <w:jc w:val="both"/>
              <w:rPr>
                <w:rFonts w:ascii="Times New Roman" w:hAnsi="Times New Roman" w:cs="Times New Roman"/>
                <w:noProof/>
                <w:lang w:val="id-ID"/>
              </w:rPr>
            </w:pPr>
          </w:p>
        </w:tc>
      </w:tr>
    </w:tbl>
    <w:p w14:paraId="3D86B308" w14:textId="77777777" w:rsidR="008C0E36" w:rsidRPr="004040F1" w:rsidRDefault="008C0E36" w:rsidP="006F397B">
      <w:pPr>
        <w:tabs>
          <w:tab w:val="left" w:pos="360"/>
        </w:tabs>
        <w:spacing w:after="0" w:line="240" w:lineRule="auto"/>
        <w:contextualSpacing/>
        <w:jc w:val="center"/>
        <w:rPr>
          <w:rFonts w:ascii="Times New Roman" w:hAnsi="Times New Roman" w:cs="Times New Roman"/>
          <w:b/>
          <w:noProof/>
          <w:lang w:val="id-ID"/>
        </w:rPr>
      </w:pPr>
    </w:p>
    <w:p w14:paraId="4FD35C24" w14:textId="77777777" w:rsidR="008C0E36" w:rsidRPr="004040F1" w:rsidRDefault="008C0E36">
      <w:pPr>
        <w:spacing w:after="0" w:line="240" w:lineRule="auto"/>
        <w:rPr>
          <w:rFonts w:ascii="Times New Roman" w:hAnsi="Times New Roman" w:cs="Times New Roman"/>
          <w:b/>
          <w:noProof/>
          <w:lang w:val="id-ID"/>
        </w:rPr>
      </w:pPr>
      <w:r w:rsidRPr="004040F1">
        <w:rPr>
          <w:rFonts w:ascii="Times New Roman" w:hAnsi="Times New Roman" w:cs="Times New Roman"/>
          <w:b/>
          <w:noProof/>
          <w:lang w:val="id-ID"/>
        </w:rPr>
        <w:br w:type="page"/>
      </w:r>
    </w:p>
    <w:p w14:paraId="3A8E3DED" w14:textId="738EFED6" w:rsidR="0049787E" w:rsidRPr="004040F1" w:rsidRDefault="0049787E" w:rsidP="006F397B">
      <w:pPr>
        <w:tabs>
          <w:tab w:val="left" w:pos="360"/>
        </w:tabs>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lastRenderedPageBreak/>
        <w:t>PASAL 2</w:t>
      </w:r>
    </w:p>
    <w:p w14:paraId="7DEA73FA" w14:textId="77777777" w:rsidR="0049787E" w:rsidRPr="004040F1" w:rsidRDefault="0049787E" w:rsidP="006F397B">
      <w:pPr>
        <w:tabs>
          <w:tab w:val="left" w:pos="360"/>
        </w:tabs>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LINGKUP PERJANJIAN </w:t>
      </w:r>
    </w:p>
    <w:p w14:paraId="26703795" w14:textId="77777777" w:rsidR="0049787E" w:rsidRPr="004040F1" w:rsidRDefault="0049787E" w:rsidP="006F397B">
      <w:pPr>
        <w:tabs>
          <w:tab w:val="left" w:pos="360"/>
        </w:tabs>
        <w:spacing w:after="0" w:line="240" w:lineRule="auto"/>
        <w:contextualSpacing/>
        <w:jc w:val="center"/>
        <w:rPr>
          <w:rFonts w:ascii="Times New Roman" w:hAnsi="Times New Roman" w:cs="Times New Roman"/>
          <w:b/>
          <w:noProof/>
          <w:lang w:val="id-ID"/>
        </w:rPr>
      </w:pPr>
    </w:p>
    <w:p w14:paraId="5E9100BF" w14:textId="62F44232" w:rsidR="009B23F7" w:rsidRPr="004040F1" w:rsidRDefault="009B23F7" w:rsidP="0042686E">
      <w:pPr>
        <w:pStyle w:val="NoSpacing"/>
        <w:contextualSpacing/>
        <w:jc w:val="both"/>
        <w:rPr>
          <w:rFonts w:ascii="Times New Roman" w:hAnsi="Times New Roman"/>
          <w:noProof/>
          <w:lang w:val="id-ID"/>
        </w:rPr>
      </w:pPr>
      <w:r w:rsidRPr="004040F1">
        <w:rPr>
          <w:rFonts w:ascii="Times New Roman" w:hAnsi="Times New Roman"/>
          <w:noProof/>
          <w:lang w:val="id-ID"/>
        </w:rPr>
        <w:t>Selama Jangka Waktu Perjanjian, Pihak Pertama menunjuk Pihak Kedua untuk melaksanakan Jasa dan Pihak Kedua menerima penunjukan oleh Pihak Pertama dan bertanggung jawab untuk melaksanakan Jasa sesuai dengan</w:t>
      </w:r>
      <w:r w:rsidR="00AA24A9" w:rsidRPr="004040F1">
        <w:rPr>
          <w:rFonts w:ascii="Times New Roman" w:hAnsi="Times New Roman"/>
          <w:noProof/>
        </w:rPr>
        <w:t xml:space="preserve"> ruang lingkup Jasa sebagaimana terinci </w:t>
      </w:r>
      <w:r w:rsidR="00FE00CB" w:rsidRPr="004040F1">
        <w:rPr>
          <w:rFonts w:ascii="Times New Roman" w:hAnsi="Times New Roman"/>
          <w:noProof/>
        </w:rPr>
        <w:t xml:space="preserve"> dan menjadi satu kesatuan dengan Perjanjian ini sebagai </w:t>
      </w:r>
      <w:r w:rsidR="00AA24A9" w:rsidRPr="004040F1">
        <w:rPr>
          <w:rFonts w:ascii="Times New Roman" w:hAnsi="Times New Roman"/>
          <w:noProof/>
          <w:u w:val="single"/>
        </w:rPr>
        <w:t>Lampiran II</w:t>
      </w:r>
      <w:r w:rsidR="00AA24A9" w:rsidRPr="004040F1">
        <w:rPr>
          <w:rFonts w:ascii="Times New Roman" w:hAnsi="Times New Roman"/>
          <w:noProof/>
        </w:rPr>
        <w:t xml:space="preserve">. </w:t>
      </w:r>
    </w:p>
    <w:p w14:paraId="1FC988C2" w14:textId="77777777" w:rsidR="00A519F7" w:rsidRPr="004040F1" w:rsidRDefault="00A519F7" w:rsidP="00A519F7">
      <w:pPr>
        <w:pStyle w:val="NoSpacing"/>
        <w:ind w:left="567" w:hanging="567"/>
        <w:contextualSpacing/>
        <w:jc w:val="both"/>
        <w:rPr>
          <w:rFonts w:ascii="Times New Roman" w:hAnsi="Times New Roman"/>
          <w:noProof/>
          <w:lang w:val="id-ID"/>
        </w:rPr>
      </w:pPr>
    </w:p>
    <w:p w14:paraId="22448974" w14:textId="77777777" w:rsidR="0049787E" w:rsidRPr="004040F1" w:rsidRDefault="0049787E" w:rsidP="006F397B">
      <w:pPr>
        <w:tabs>
          <w:tab w:val="left" w:pos="720"/>
        </w:tabs>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3</w:t>
      </w:r>
    </w:p>
    <w:p w14:paraId="3A59DA18" w14:textId="77777777" w:rsidR="0049787E" w:rsidRPr="004040F1" w:rsidRDefault="0049787E" w:rsidP="006F397B">
      <w:pPr>
        <w:tabs>
          <w:tab w:val="left" w:pos="0"/>
        </w:tabs>
        <w:spacing w:after="0" w:line="240" w:lineRule="auto"/>
        <w:contextualSpacing/>
        <w:jc w:val="center"/>
        <w:rPr>
          <w:rFonts w:ascii="Times New Roman" w:hAnsi="Times New Roman" w:cs="Times New Roman"/>
          <w:noProof/>
          <w:lang w:val="id-ID"/>
        </w:rPr>
      </w:pPr>
      <w:r w:rsidRPr="004040F1">
        <w:rPr>
          <w:rFonts w:ascii="Times New Roman" w:hAnsi="Times New Roman" w:cs="Times New Roman"/>
          <w:b/>
          <w:noProof/>
          <w:lang w:val="id-ID"/>
        </w:rPr>
        <w:t>PELAKSANAAN JASA</w:t>
      </w:r>
    </w:p>
    <w:p w14:paraId="241091FA"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02AD1237"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Para Pihak akan melakukan koordinasi secara berkala mengenai perkembangan dan/atau terkait dengan kendala-kendala yang dihadapi dalam atau sehubungan dengan pelaksanaan Jasa, yang diantaranya termasuk untuk melakukan koordinasi dengan Pihak Pertama.</w:t>
      </w:r>
    </w:p>
    <w:p w14:paraId="44A08413" w14:textId="77777777" w:rsidR="009B23F7" w:rsidRPr="004040F1" w:rsidRDefault="009B23F7" w:rsidP="009B23F7">
      <w:pPr>
        <w:tabs>
          <w:tab w:val="left" w:pos="5821"/>
        </w:tabs>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ab/>
      </w:r>
    </w:p>
    <w:p w14:paraId="5CF79A4E" w14:textId="35D9DFFA"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Selama Jangka Waktu Perjanjian, Pihak Kedua akan melaksanakan Jasa sesuai </w:t>
      </w:r>
      <w:r w:rsidR="001D354E" w:rsidRPr="004040F1">
        <w:rPr>
          <w:rFonts w:ascii="Times New Roman" w:hAnsi="Times New Roman" w:cs="Times New Roman"/>
          <w:noProof/>
          <w:lang w:val="en-AU"/>
        </w:rPr>
        <w:t xml:space="preserve">dengan </w:t>
      </w:r>
      <w:r w:rsidR="00ED0161" w:rsidRPr="004040F1">
        <w:rPr>
          <w:rFonts w:ascii="Times New Roman" w:hAnsi="Times New Roman" w:cs="Times New Roman"/>
          <w:noProof/>
          <w:lang w:val="en-AU"/>
        </w:rPr>
        <w:t xml:space="preserve">jadwal pelaksanaan Jasa </w:t>
      </w:r>
      <w:r w:rsidR="001D354E" w:rsidRPr="004040F1">
        <w:rPr>
          <w:rFonts w:ascii="Times New Roman" w:hAnsi="Times New Roman" w:cs="Times New Roman"/>
          <w:noProof/>
          <w:lang w:val="en-AU"/>
        </w:rPr>
        <w:t xml:space="preserve">dan tata cara pelaksanaan Jasa sebagaimana </w:t>
      </w:r>
      <w:r w:rsidR="00ED0161" w:rsidRPr="004040F1">
        <w:rPr>
          <w:rFonts w:ascii="Times New Roman" w:hAnsi="Times New Roman" w:cs="Times New Roman"/>
          <w:noProof/>
          <w:lang w:val="en-AU"/>
        </w:rPr>
        <w:t xml:space="preserve">ditentukan dan menjadi satu kesatuan yang tidak terpisahkan dengan Perjanjian ini sebagai </w:t>
      </w:r>
      <w:r w:rsidR="00ED0161" w:rsidRPr="004040F1">
        <w:rPr>
          <w:rFonts w:ascii="Times New Roman" w:hAnsi="Times New Roman" w:cs="Times New Roman"/>
          <w:noProof/>
          <w:u w:val="single"/>
          <w:lang w:val="en-AU"/>
        </w:rPr>
        <w:t>Lampiran II</w:t>
      </w:r>
      <w:r w:rsidR="00ED0161" w:rsidRPr="004040F1">
        <w:rPr>
          <w:rFonts w:ascii="Times New Roman" w:hAnsi="Times New Roman" w:cs="Times New Roman"/>
          <w:noProof/>
          <w:lang w:val="en-AU"/>
        </w:rPr>
        <w:t xml:space="preserve"> </w:t>
      </w:r>
      <w:r w:rsidRPr="004040F1">
        <w:rPr>
          <w:rFonts w:ascii="Times New Roman" w:hAnsi="Times New Roman" w:cs="Times New Roman"/>
          <w:noProof/>
          <w:lang w:val="id-ID"/>
        </w:rPr>
        <w:t>.</w:t>
      </w:r>
    </w:p>
    <w:p w14:paraId="21E7852B" w14:textId="77777777" w:rsidR="009B23F7" w:rsidRPr="004040F1" w:rsidRDefault="009B23F7" w:rsidP="009B23F7">
      <w:pPr>
        <w:spacing w:after="0" w:line="240" w:lineRule="auto"/>
        <w:ind w:left="567" w:hanging="567"/>
        <w:contextualSpacing/>
        <w:jc w:val="both"/>
        <w:rPr>
          <w:rFonts w:ascii="Times New Roman" w:hAnsi="Times New Roman" w:cs="Times New Roman"/>
          <w:noProof/>
          <w:lang w:val="id-ID"/>
        </w:rPr>
      </w:pPr>
    </w:p>
    <w:p w14:paraId="49EC8C80"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Seluruh Jasa akan dilaksanakan oleh Pihak Kedua dengan upaya terbaiknya dan : (a) berdasarkan ketentuan dan syarat-syarat dalam Perjanjian ini; (b) menggunakan kemampuan terbaik, mengimplementasikan tingkat kehati-hatian, dan mengacu pada “</w:t>
      </w:r>
      <w:r w:rsidRPr="004040F1">
        <w:rPr>
          <w:rFonts w:ascii="Times New Roman" w:hAnsi="Times New Roman" w:cs="Times New Roman"/>
          <w:i/>
          <w:noProof/>
          <w:lang w:val="id-ID"/>
        </w:rPr>
        <w:t>best industry practice”</w:t>
      </w:r>
      <w:r w:rsidRPr="004040F1">
        <w:rPr>
          <w:rFonts w:ascii="Times New Roman" w:hAnsi="Times New Roman" w:cs="Times New Roman"/>
          <w:noProof/>
          <w:lang w:val="id-ID"/>
        </w:rPr>
        <w:t xml:space="preserve"> yang berlaku dalam pelaksanaan Jasa sejenis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Jasa.</w:t>
      </w:r>
    </w:p>
    <w:p w14:paraId="12D6E817" w14:textId="77777777" w:rsidR="009B23F7" w:rsidRPr="004040F1" w:rsidRDefault="009B23F7" w:rsidP="009B23F7">
      <w:pPr>
        <w:pStyle w:val="ListParagraph"/>
        <w:spacing w:after="0" w:line="240" w:lineRule="auto"/>
        <w:ind w:left="567" w:hanging="567"/>
        <w:rPr>
          <w:rFonts w:ascii="Times New Roman" w:hAnsi="Times New Roman" w:cs="Times New Roman"/>
          <w:noProof/>
          <w:lang w:val="id-ID"/>
        </w:rPr>
      </w:pPr>
    </w:p>
    <w:p w14:paraId="599268CF"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Pihak Kedua menyatakan kesanggupannya untuk memenuhi seluruh ketentuan-ketentuan, prosedur-prosedur, kebijakan-kebijakan, termasuk namun tidak terbatas pada seluruh peraturan perundangan yang berlaku. </w:t>
      </w:r>
    </w:p>
    <w:p w14:paraId="60CBBEB7" w14:textId="77777777" w:rsidR="009B23F7" w:rsidRPr="004040F1" w:rsidRDefault="009B23F7" w:rsidP="009B23F7">
      <w:pPr>
        <w:spacing w:after="0" w:line="240" w:lineRule="auto"/>
        <w:ind w:left="567" w:hanging="567"/>
        <w:contextualSpacing/>
        <w:jc w:val="center"/>
        <w:rPr>
          <w:rFonts w:ascii="Times New Roman" w:hAnsi="Times New Roman" w:cs="Times New Roman"/>
          <w:noProof/>
          <w:lang w:val="id-ID"/>
        </w:rPr>
      </w:pPr>
    </w:p>
    <w:p w14:paraId="03605371"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Sehubungan pelaksanaan Jasa, Pihak Kedua menyatakan bahwa Pihak Kedua akan menugaskan tenaga kerja yang ahli, terlatih dan berpengalaman dengan kualifikasi yang cukup untuk melaksanakan Jasa berdasarkan ketentuan-ketentuan dalam Perjanjian ini.</w:t>
      </w:r>
    </w:p>
    <w:p w14:paraId="3C8AF114" w14:textId="77777777" w:rsidR="00300CC5" w:rsidRPr="004040F1" w:rsidRDefault="00300CC5" w:rsidP="00300CC5">
      <w:pPr>
        <w:spacing w:after="0" w:line="240" w:lineRule="auto"/>
        <w:ind w:left="567"/>
        <w:contextualSpacing/>
        <w:jc w:val="both"/>
        <w:rPr>
          <w:rFonts w:ascii="Times New Roman" w:hAnsi="Times New Roman" w:cs="Times New Roman"/>
          <w:noProof/>
          <w:lang w:val="id-ID"/>
        </w:rPr>
      </w:pPr>
    </w:p>
    <w:p w14:paraId="0C184EE0"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Pihak Kedua berkewajiban menjaga dan memelihara kebersihan, keselamatan, dan keamanan agar tidak terjadi pencemaran lingkungan dan/atau kecelakaan dalam melaksanakan Jasa maupun setelah melaksanakan Jasa. Seluruh tanggung jawab dalam pelaksanaan Jasa sepenuhnya menjadi tanggung jawab Pihak Kedua tanpa terkecuali.</w:t>
      </w:r>
    </w:p>
    <w:p w14:paraId="1B968C78" w14:textId="77777777" w:rsidR="009B23F7" w:rsidRPr="004040F1" w:rsidRDefault="009B23F7" w:rsidP="009B23F7">
      <w:pPr>
        <w:spacing w:after="0" w:line="240" w:lineRule="auto"/>
        <w:contextualSpacing/>
        <w:jc w:val="both"/>
        <w:rPr>
          <w:rFonts w:ascii="Times New Roman" w:hAnsi="Times New Roman" w:cs="Times New Roman"/>
          <w:noProof/>
          <w:lang w:val="id-ID"/>
        </w:rPr>
      </w:pPr>
    </w:p>
    <w:p w14:paraId="799787B2"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Pihak Kedua dalam setiap melaksanakan Jasa akan diawasi oleh Pengawas dan tunduk kepada pengarahan yang diberikan oleh Pengawas.</w:t>
      </w:r>
    </w:p>
    <w:p w14:paraId="453DA908" w14:textId="77777777" w:rsidR="009B23F7" w:rsidRPr="004040F1" w:rsidRDefault="009B23F7" w:rsidP="009B23F7">
      <w:pPr>
        <w:spacing w:after="0" w:line="240" w:lineRule="auto"/>
        <w:contextualSpacing/>
        <w:jc w:val="both"/>
        <w:rPr>
          <w:rFonts w:ascii="Times New Roman" w:hAnsi="Times New Roman" w:cs="Times New Roman"/>
          <w:noProof/>
          <w:lang w:val="id-ID"/>
        </w:rPr>
      </w:pPr>
    </w:p>
    <w:p w14:paraId="698A6B00" w14:textId="6857CD09"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Pihak Kedua wajib membawa Surat Pengantar saat akan melaksanakan kegiatan </w:t>
      </w:r>
      <w:r w:rsidR="004A4C63" w:rsidRPr="004040F1">
        <w:rPr>
          <w:rFonts w:ascii="Times New Roman" w:hAnsi="Times New Roman" w:cs="Times New Roman"/>
          <w:noProof/>
          <w:lang w:val="id-ID"/>
        </w:rPr>
        <w:t xml:space="preserve">pengambilan </w:t>
      </w:r>
      <w:r w:rsidRPr="004040F1">
        <w:rPr>
          <w:rFonts w:ascii="Times New Roman" w:hAnsi="Times New Roman" w:cs="Times New Roman"/>
          <w:noProof/>
          <w:lang w:val="id-ID"/>
        </w:rPr>
        <w:t xml:space="preserve">Limbah B3 di Lokasi </w:t>
      </w:r>
      <w:r w:rsidR="004A4C63" w:rsidRPr="004040F1">
        <w:rPr>
          <w:rFonts w:ascii="Times New Roman" w:hAnsi="Times New Roman" w:cs="Times New Roman"/>
          <w:noProof/>
          <w:lang w:val="id-ID"/>
        </w:rPr>
        <w:t>Jasa</w:t>
      </w:r>
      <w:r w:rsidRPr="004040F1">
        <w:rPr>
          <w:rFonts w:ascii="Times New Roman" w:hAnsi="Times New Roman" w:cs="Times New Roman"/>
          <w:noProof/>
          <w:lang w:val="id-ID"/>
        </w:rPr>
        <w:t>.</w:t>
      </w:r>
    </w:p>
    <w:p w14:paraId="7E37C9B2" w14:textId="77777777" w:rsidR="009B23F7" w:rsidRPr="004040F1" w:rsidRDefault="009B23F7" w:rsidP="009B23F7">
      <w:pPr>
        <w:spacing w:after="0" w:line="240" w:lineRule="auto"/>
        <w:ind w:left="567" w:hanging="567"/>
        <w:contextualSpacing/>
        <w:jc w:val="both"/>
        <w:rPr>
          <w:rFonts w:ascii="Times New Roman" w:hAnsi="Times New Roman" w:cs="Times New Roman"/>
          <w:noProof/>
          <w:lang w:val="id-ID"/>
        </w:rPr>
      </w:pPr>
    </w:p>
    <w:p w14:paraId="3D41A4AE" w14:textId="0B61B182"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Pihak Kedua dengan ini menyatakan dan menjamin bahwa segala tanggung jawab atas Limbah B3 akan beralih kepada Pihak Kedua setelah Limbah B3 diangkut oleh Pihak Kedua dari Lokasi </w:t>
      </w:r>
      <w:r w:rsidR="00F03DF9" w:rsidRPr="004040F1">
        <w:rPr>
          <w:rFonts w:ascii="Times New Roman" w:hAnsi="Times New Roman" w:cs="Times New Roman"/>
          <w:noProof/>
          <w:lang w:val="id-ID"/>
        </w:rPr>
        <w:t>Jasa</w:t>
      </w:r>
      <w:r w:rsidRPr="004040F1">
        <w:rPr>
          <w:rFonts w:ascii="Times New Roman" w:hAnsi="Times New Roman" w:cs="Times New Roman"/>
          <w:noProof/>
          <w:lang w:val="id-ID"/>
        </w:rPr>
        <w:t>.</w:t>
      </w:r>
    </w:p>
    <w:p w14:paraId="1A577A29" w14:textId="77777777" w:rsidR="009B23F7" w:rsidRPr="004040F1" w:rsidRDefault="009B23F7" w:rsidP="009B23F7">
      <w:pPr>
        <w:spacing w:after="0" w:line="240" w:lineRule="auto"/>
        <w:ind w:left="567"/>
        <w:contextualSpacing/>
        <w:jc w:val="both"/>
        <w:rPr>
          <w:rFonts w:ascii="Times New Roman" w:hAnsi="Times New Roman" w:cs="Times New Roman"/>
          <w:noProof/>
          <w:lang w:val="id-ID"/>
        </w:rPr>
      </w:pPr>
    </w:p>
    <w:p w14:paraId="28F62D4B" w14:textId="77777777"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Dalam hal Pihak Kedua memerlukan data dari Pihak Pertama, Pihak Kedua wajib mengajukan permohonan pemberian data secara tertulis kepada Pihak Pertama, dimana data yang diperlukan tersebut akan diberikan kepada Pihak Kedua jika telah memperoleh persetujuan dari Pihak Pertama. Seluruh data yang diterima oleh Pihak Kedua harus dianggap sebagai Informasi Rahasia sesuai dengan ketentuan </w:t>
      </w:r>
      <w:r w:rsidRPr="004040F1">
        <w:rPr>
          <w:rFonts w:ascii="Times New Roman" w:hAnsi="Times New Roman" w:cs="Times New Roman"/>
          <w:noProof/>
          <w:u w:val="single"/>
          <w:lang w:val="id-ID"/>
        </w:rPr>
        <w:t>Pasal 10 (Kerahasiaan)</w:t>
      </w:r>
      <w:r w:rsidRPr="004040F1">
        <w:rPr>
          <w:rFonts w:ascii="Times New Roman" w:hAnsi="Times New Roman" w:cs="Times New Roman"/>
          <w:noProof/>
          <w:lang w:val="id-ID"/>
        </w:rPr>
        <w:t xml:space="preserve"> dari Perjanjian ini.</w:t>
      </w:r>
    </w:p>
    <w:p w14:paraId="07346B25" w14:textId="77777777" w:rsidR="009B23F7" w:rsidRPr="004040F1" w:rsidRDefault="009B23F7" w:rsidP="009B23F7">
      <w:pPr>
        <w:spacing w:after="0" w:line="240" w:lineRule="auto"/>
        <w:ind w:left="567" w:hanging="567"/>
        <w:contextualSpacing/>
        <w:jc w:val="both"/>
        <w:rPr>
          <w:rFonts w:ascii="Times New Roman" w:hAnsi="Times New Roman" w:cs="Times New Roman"/>
          <w:noProof/>
          <w:lang w:val="id-ID"/>
        </w:rPr>
      </w:pPr>
    </w:p>
    <w:p w14:paraId="00FF1634" w14:textId="5A4722FC"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Para Pihak dalam melakukan pelaksanaan Jasa berdasarkan Perjanjian ini wajib memastikan Jasa yang dilaksanakan (termasuk di Lokasi </w:t>
      </w:r>
      <w:r w:rsidR="00F03DF9" w:rsidRPr="004040F1">
        <w:rPr>
          <w:rFonts w:ascii="Times New Roman" w:hAnsi="Times New Roman" w:cs="Times New Roman"/>
          <w:noProof/>
          <w:lang w:val="id-ID"/>
        </w:rPr>
        <w:t>Jasa</w:t>
      </w:r>
      <w:r w:rsidRPr="004040F1">
        <w:rPr>
          <w:rFonts w:ascii="Times New Roman" w:hAnsi="Times New Roman" w:cs="Times New Roman"/>
          <w:noProof/>
          <w:lang w:val="id-ID"/>
        </w:rPr>
        <w:t xml:space="preserve">) tidak menyebabkan terjadinya pencemaran lingkungan dan/atau kerusakan fasilitas milik Pihak Pertama dan/atau kecelakaan, baik di Lokasi </w:t>
      </w:r>
      <w:r w:rsidR="00F03DF9" w:rsidRPr="004040F1">
        <w:rPr>
          <w:rFonts w:ascii="Times New Roman" w:hAnsi="Times New Roman" w:cs="Times New Roman"/>
          <w:noProof/>
          <w:lang w:val="id-ID"/>
        </w:rPr>
        <w:t xml:space="preserve">Jasa </w:t>
      </w:r>
      <w:r w:rsidRPr="004040F1">
        <w:rPr>
          <w:rFonts w:ascii="Times New Roman" w:hAnsi="Times New Roman" w:cs="Times New Roman"/>
          <w:noProof/>
          <w:lang w:val="id-ID"/>
        </w:rPr>
        <w:t>atau jalan tambang atau jalan umum dan lokasi lainnya yang menjadi bagian dari kegiatan dalam pelaksanaan Perjanjian ini.</w:t>
      </w:r>
    </w:p>
    <w:p w14:paraId="55037F5D" w14:textId="77777777" w:rsidR="009B23F7" w:rsidRPr="004040F1" w:rsidRDefault="009B23F7" w:rsidP="009B23F7">
      <w:pPr>
        <w:spacing w:after="0" w:line="240" w:lineRule="auto"/>
        <w:contextualSpacing/>
        <w:jc w:val="both"/>
        <w:rPr>
          <w:rFonts w:ascii="Times New Roman" w:hAnsi="Times New Roman" w:cs="Times New Roman"/>
          <w:noProof/>
          <w:lang w:val="id-ID"/>
        </w:rPr>
      </w:pPr>
    </w:p>
    <w:p w14:paraId="0239EEA7" w14:textId="460DA820"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Pihak Kedua akan menunjuk salah seorang pekerjanya untuk menjadi Penanggung Jawab Operasional (“</w:t>
      </w:r>
      <w:r w:rsidRPr="004040F1">
        <w:rPr>
          <w:rFonts w:ascii="Times New Roman" w:hAnsi="Times New Roman" w:cs="Times New Roman"/>
          <w:b/>
          <w:noProof/>
          <w:lang w:val="id-ID"/>
        </w:rPr>
        <w:t>PJO</w:t>
      </w:r>
      <w:r w:rsidRPr="004040F1">
        <w:rPr>
          <w:rFonts w:ascii="Times New Roman" w:hAnsi="Times New Roman" w:cs="Times New Roman"/>
          <w:noProof/>
          <w:lang w:val="id-ID"/>
        </w:rPr>
        <w:t xml:space="preserve">”) dengan kualifikasi yang memenuhi persyaratan Perjanjian ini, yaitu mempunyai keahlian, pengalaman, kepemimpinan, bertanggung jawab atas pekerjaan pelaksananya di Lokasi </w:t>
      </w:r>
      <w:r w:rsidR="00F03DF9" w:rsidRPr="004040F1">
        <w:rPr>
          <w:rFonts w:ascii="Times New Roman" w:hAnsi="Times New Roman" w:cs="Times New Roman"/>
          <w:noProof/>
          <w:lang w:val="id-ID"/>
        </w:rPr>
        <w:t>Jasa</w:t>
      </w:r>
      <w:r w:rsidRPr="004040F1">
        <w:rPr>
          <w:rFonts w:ascii="Times New Roman" w:hAnsi="Times New Roman" w:cs="Times New Roman"/>
          <w:noProof/>
          <w:lang w:val="id-ID"/>
        </w:rPr>
        <w:t>, dapat melakukan koordinasi/bekerja sama secara baik dengan Pihak Pertama</w:t>
      </w:r>
      <w:r w:rsidR="00F03DF9" w:rsidRPr="004040F1">
        <w:rPr>
          <w:rFonts w:ascii="Times New Roman" w:hAnsi="Times New Roman" w:cs="Times New Roman"/>
          <w:noProof/>
          <w:lang w:val="id-ID"/>
        </w:rPr>
        <w:t xml:space="preserve"> dan Pengawas</w:t>
      </w:r>
      <w:r w:rsidRPr="004040F1">
        <w:rPr>
          <w:rFonts w:ascii="Times New Roman" w:hAnsi="Times New Roman" w:cs="Times New Roman"/>
          <w:noProof/>
          <w:lang w:val="id-ID"/>
        </w:rPr>
        <w:t xml:space="preserve">. PJO bersama-sama dengan </w:t>
      </w:r>
      <w:r w:rsidR="004A4C63" w:rsidRPr="004040F1">
        <w:rPr>
          <w:rFonts w:ascii="Times New Roman" w:hAnsi="Times New Roman" w:cs="Times New Roman"/>
          <w:noProof/>
          <w:lang w:val="id-ID"/>
        </w:rPr>
        <w:t>P</w:t>
      </w:r>
      <w:r w:rsidRPr="004040F1">
        <w:rPr>
          <w:rFonts w:ascii="Times New Roman" w:hAnsi="Times New Roman" w:cs="Times New Roman"/>
          <w:noProof/>
          <w:lang w:val="id-ID"/>
        </w:rPr>
        <w:t>engawas yang ditunjuk oleh Pihak Pertama melakukan koordinasi secara baik dan terus-menerus untuk menjamin kelancaran pelaksanaan Perjanjian ini. Bila PJO ini berhalangan hadir maka Pihak Kedua wajib menunjuk pekerja Pihak Kedua yang lain berdasarkan persetujuan Pihak Pertama sebagai pengganti sementara PJO berhalangan hadir.</w:t>
      </w:r>
    </w:p>
    <w:p w14:paraId="03852FC6" w14:textId="77777777" w:rsidR="009B23F7" w:rsidRPr="004040F1" w:rsidRDefault="009B23F7" w:rsidP="009B23F7">
      <w:pPr>
        <w:spacing w:after="0" w:line="240" w:lineRule="auto"/>
        <w:ind w:left="567"/>
        <w:contextualSpacing/>
        <w:jc w:val="both"/>
        <w:rPr>
          <w:rFonts w:ascii="Times New Roman" w:hAnsi="Times New Roman" w:cs="Times New Roman"/>
          <w:noProof/>
          <w:lang w:val="id-ID"/>
        </w:rPr>
      </w:pPr>
    </w:p>
    <w:p w14:paraId="27866DC4" w14:textId="01BEFC10" w:rsidR="009B23F7" w:rsidRPr="004040F1" w:rsidRDefault="009B23F7" w:rsidP="009B23F7">
      <w:pPr>
        <w:numPr>
          <w:ilvl w:val="1"/>
          <w:numId w:val="3"/>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Pihak Pertama berhak meminta Pihak Kedua untuk mengganti pekerja Pihak Kedua yang ditugaskan dalam pelaksanaan Perjanjian ini yang berdasarkan pertimbangan Pihak Pertama sendiri pekerja tersebut tidak dapat melaksanakan tugasnya dengan baik atau melanggar peraturan yang berlaku di Lokasi </w:t>
      </w:r>
      <w:r w:rsidR="00F03DF9" w:rsidRPr="004040F1">
        <w:rPr>
          <w:rFonts w:ascii="Times New Roman" w:hAnsi="Times New Roman" w:cs="Times New Roman"/>
          <w:noProof/>
          <w:lang w:val="id-ID"/>
        </w:rPr>
        <w:t xml:space="preserve">Jasa </w:t>
      </w:r>
      <w:r w:rsidRPr="004040F1">
        <w:rPr>
          <w:rFonts w:ascii="Times New Roman" w:hAnsi="Times New Roman" w:cs="Times New Roman"/>
          <w:noProof/>
          <w:lang w:val="id-ID"/>
        </w:rPr>
        <w:t>atau dapat membahayakan kepentingan Pihak Pertama</w:t>
      </w:r>
      <w:r w:rsidR="00F03DF9" w:rsidRPr="004040F1">
        <w:rPr>
          <w:rFonts w:ascii="Times New Roman" w:hAnsi="Times New Roman" w:cs="Times New Roman"/>
          <w:noProof/>
          <w:lang w:val="id-ID"/>
        </w:rPr>
        <w:t xml:space="preserve"> dan/atau </w:t>
      </w:r>
      <w:r w:rsidRPr="004040F1">
        <w:rPr>
          <w:rFonts w:ascii="Times New Roman" w:hAnsi="Times New Roman" w:cs="Times New Roman"/>
          <w:noProof/>
          <w:lang w:val="id-ID"/>
        </w:rPr>
        <w:t>pihak</w:t>
      </w:r>
      <w:r w:rsidR="00F03DF9" w:rsidRPr="004040F1">
        <w:rPr>
          <w:rFonts w:ascii="Times New Roman" w:hAnsi="Times New Roman" w:cs="Times New Roman"/>
          <w:noProof/>
          <w:lang w:val="id-ID"/>
        </w:rPr>
        <w:t xml:space="preserve"> ketiga</w:t>
      </w:r>
      <w:r w:rsidRPr="004040F1">
        <w:rPr>
          <w:rFonts w:ascii="Times New Roman" w:hAnsi="Times New Roman" w:cs="Times New Roman"/>
          <w:noProof/>
          <w:lang w:val="id-ID"/>
        </w:rPr>
        <w:t xml:space="preserve"> lain</w:t>
      </w:r>
      <w:r w:rsidR="00F03DF9" w:rsidRPr="004040F1">
        <w:rPr>
          <w:rFonts w:ascii="Times New Roman" w:hAnsi="Times New Roman" w:cs="Times New Roman"/>
          <w:noProof/>
          <w:lang w:val="id-ID"/>
        </w:rPr>
        <w:t>nya</w:t>
      </w:r>
      <w:r w:rsidRPr="004040F1">
        <w:rPr>
          <w:rFonts w:ascii="Times New Roman" w:hAnsi="Times New Roman" w:cs="Times New Roman"/>
          <w:noProof/>
          <w:lang w:val="id-ID"/>
        </w:rPr>
        <w:t>. Dalam hal ini Pihak Kedua akan segera memenuhi permintaan tersebut sehingga pekerja tersebut tidak lagi ditugaskan dalam pelaksanaan Perjanjian ini.</w:t>
      </w:r>
    </w:p>
    <w:p w14:paraId="4B32D548" w14:textId="77777777" w:rsidR="006F59AA" w:rsidRPr="004040F1" w:rsidRDefault="006F59AA" w:rsidP="006F397B">
      <w:pPr>
        <w:spacing w:after="0" w:line="240" w:lineRule="auto"/>
        <w:contextualSpacing/>
        <w:jc w:val="center"/>
        <w:rPr>
          <w:rFonts w:ascii="Times New Roman" w:hAnsi="Times New Roman" w:cs="Times New Roman"/>
          <w:b/>
          <w:noProof/>
          <w:lang w:val="id-ID"/>
        </w:rPr>
      </w:pPr>
    </w:p>
    <w:p w14:paraId="24F945FD" w14:textId="5C4B2E0F"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4</w:t>
      </w:r>
    </w:p>
    <w:p w14:paraId="09FEBC40"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JANGKA WAKTU </w:t>
      </w:r>
      <w:r w:rsidR="001E55BE" w:rsidRPr="004040F1">
        <w:rPr>
          <w:rFonts w:ascii="Times New Roman" w:hAnsi="Times New Roman" w:cs="Times New Roman"/>
          <w:b/>
          <w:noProof/>
          <w:lang w:val="id-ID"/>
        </w:rPr>
        <w:t>PERJANJIAN</w:t>
      </w:r>
    </w:p>
    <w:p w14:paraId="0C88A5B7"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714A1560" w14:textId="31AAD235" w:rsidR="001E55BE" w:rsidRPr="004040F1" w:rsidRDefault="0049787E" w:rsidP="006F397B">
      <w:p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4.1 </w:t>
      </w:r>
      <w:r w:rsidRPr="004040F1">
        <w:rPr>
          <w:rFonts w:ascii="Times New Roman" w:hAnsi="Times New Roman" w:cs="Times New Roman"/>
          <w:noProof/>
          <w:lang w:val="id-ID"/>
        </w:rPr>
        <w:tab/>
        <w:t>Para Pihak sepakat bahwa jangka waktu Perjanjian ini berlaku efektif dan mengikat Para Pihak terhitung sejak tanggal {{T</w:t>
      </w:r>
      <w:r w:rsidR="001832FD">
        <w:rPr>
          <w:rFonts w:ascii="Times New Roman" w:hAnsi="Times New Roman" w:cs="Times New Roman"/>
          <w:noProof/>
          <w:lang w:val="id-ID"/>
        </w:rPr>
        <w:t>ANGGA</w:t>
      </w:r>
      <w:r w:rsidRPr="004040F1">
        <w:rPr>
          <w:rFonts w:ascii="Times New Roman" w:hAnsi="Times New Roman" w:cs="Times New Roman"/>
          <w:noProof/>
          <w:lang w:val="id-ID"/>
        </w:rPr>
        <w:t>L_</w:t>
      </w:r>
      <w:r w:rsidR="001832FD">
        <w:rPr>
          <w:rFonts w:ascii="Times New Roman" w:hAnsi="Times New Roman" w:cs="Times New Roman"/>
          <w:noProof/>
          <w:lang w:val="id-ID"/>
        </w:rPr>
        <w:t>EFEKTIF</w:t>
      </w:r>
      <w:r w:rsidRPr="004040F1">
        <w:rPr>
          <w:rFonts w:ascii="Times New Roman" w:hAnsi="Times New Roman" w:cs="Times New Roman"/>
          <w:noProof/>
          <w:lang w:val="id-ID"/>
        </w:rPr>
        <w:t>}} (“Tanggal Efektif”) sampai dengan tanggal {{T</w:t>
      </w:r>
      <w:r w:rsidR="001832FD">
        <w:rPr>
          <w:rFonts w:ascii="Times New Roman" w:hAnsi="Times New Roman" w:cs="Times New Roman"/>
          <w:noProof/>
          <w:lang w:val="id-ID"/>
        </w:rPr>
        <w:t>ANGGA</w:t>
      </w:r>
      <w:r w:rsidRPr="004040F1">
        <w:rPr>
          <w:rFonts w:ascii="Times New Roman" w:hAnsi="Times New Roman" w:cs="Times New Roman"/>
          <w:noProof/>
          <w:lang w:val="id-ID"/>
        </w:rPr>
        <w:t>L_</w:t>
      </w:r>
      <w:r w:rsidR="001832FD">
        <w:rPr>
          <w:rFonts w:ascii="Times New Roman" w:hAnsi="Times New Roman" w:cs="Times New Roman"/>
          <w:noProof/>
          <w:lang w:val="id-ID"/>
        </w:rPr>
        <w:t>BERAKHIR</w:t>
      </w:r>
      <w:r w:rsidRPr="004040F1">
        <w:rPr>
          <w:rFonts w:ascii="Times New Roman" w:hAnsi="Times New Roman" w:cs="Times New Roman"/>
          <w:noProof/>
          <w:lang w:val="id-ID"/>
        </w:rPr>
        <w:t>}} atau pada tanggal dimana selesainya seluruh hak dan kewajiban Para Pihak berdasarkan Perjanjian ini, mana yang terakhir terjadi, kecuali diakhiri lebih awal berdasarkan kesepakatan tertulis yang dibuat oleh Para Pihak atau berdasarkan persyaratan dan ketentuan dalam Perjanjian ini (“Jangka Waktu Perjanjian”).</w:t>
      </w:r>
    </w:p>
    <w:p w14:paraId="68353070" w14:textId="77777777" w:rsidR="00B70D86" w:rsidRPr="004040F1" w:rsidRDefault="00B70D86" w:rsidP="006F397B">
      <w:pPr>
        <w:spacing w:after="0" w:line="240" w:lineRule="auto"/>
        <w:ind w:left="567" w:hanging="567"/>
        <w:contextualSpacing/>
        <w:jc w:val="both"/>
        <w:rPr>
          <w:rFonts w:ascii="Times New Roman" w:hAnsi="Times New Roman" w:cs="Times New Roman"/>
          <w:noProof/>
          <w:lang w:val="id-ID"/>
        </w:rPr>
      </w:pPr>
    </w:p>
    <w:p w14:paraId="43489E04" w14:textId="77777777" w:rsidR="00B70D86" w:rsidRPr="004040F1" w:rsidRDefault="00B70D86" w:rsidP="00B70D86">
      <w:pPr>
        <w:spacing w:after="0" w:line="240" w:lineRule="auto"/>
        <w:ind w:left="567" w:hanging="567"/>
        <w:contextualSpacing/>
        <w:jc w:val="center"/>
        <w:rPr>
          <w:rFonts w:ascii="Times New Roman" w:hAnsi="Times New Roman" w:cs="Times New Roman"/>
          <w:b/>
          <w:i/>
          <w:noProof/>
          <w:color w:val="FF0000"/>
          <w:highlight w:val="yellow"/>
          <w:lang w:val="id-ID"/>
        </w:rPr>
      </w:pPr>
      <w:r w:rsidRPr="004040F1">
        <w:rPr>
          <w:rFonts w:ascii="Times New Roman" w:hAnsi="Times New Roman" w:cs="Times New Roman"/>
          <w:b/>
          <w:i/>
          <w:noProof/>
          <w:color w:val="FF0000"/>
          <w:highlight w:val="yellow"/>
          <w:lang w:val="id-ID"/>
        </w:rPr>
        <w:t>Atau</w:t>
      </w:r>
    </w:p>
    <w:p w14:paraId="53E2C4FC" w14:textId="77777777" w:rsidR="00B70D86" w:rsidRPr="004040F1" w:rsidRDefault="00B70D86" w:rsidP="00B70D86">
      <w:pPr>
        <w:spacing w:after="0" w:line="240" w:lineRule="auto"/>
        <w:ind w:left="567" w:hanging="567"/>
        <w:contextualSpacing/>
        <w:jc w:val="center"/>
        <w:rPr>
          <w:rFonts w:ascii="Times New Roman" w:hAnsi="Times New Roman" w:cs="Times New Roman"/>
          <w:b/>
          <w:i/>
          <w:noProof/>
          <w:color w:val="FF0000"/>
          <w:lang w:val="en-AU"/>
        </w:rPr>
      </w:pPr>
    </w:p>
    <w:p w14:paraId="3DABE6F7" w14:textId="7A82A96A" w:rsidR="00B70D86" w:rsidRPr="004040F1" w:rsidRDefault="00B70D86" w:rsidP="00B70D86">
      <w:pPr>
        <w:spacing w:after="0" w:line="240" w:lineRule="auto"/>
        <w:ind w:left="567"/>
        <w:contextualSpacing/>
        <w:jc w:val="both"/>
        <w:rPr>
          <w:rFonts w:ascii="Times New Roman" w:hAnsi="Times New Roman" w:cs="Times New Roman"/>
          <w:i/>
          <w:iCs/>
          <w:noProof/>
          <w:color w:val="FF0000"/>
          <w:highlight w:val="yellow"/>
          <w:lang w:val="id-ID"/>
        </w:rPr>
      </w:pPr>
      <w:r w:rsidRPr="004040F1">
        <w:rPr>
          <w:rFonts w:ascii="Times New Roman" w:hAnsi="Times New Roman" w:cs="Times New Roman"/>
          <w:i/>
          <w:iCs/>
          <w:noProof/>
          <w:color w:val="FF0000"/>
          <w:highlight w:val="yellow"/>
        </w:rPr>
        <w:t>[</w:t>
      </w:r>
      <w:r w:rsidRPr="004040F1">
        <w:rPr>
          <w:rFonts w:ascii="Times New Roman" w:hAnsi="Times New Roman" w:cs="Times New Roman"/>
          <w:b/>
          <w:bCs/>
          <w:i/>
          <w:iCs/>
          <w:noProof/>
          <w:color w:val="FF0000"/>
          <w:highlight w:val="yellow"/>
        </w:rPr>
        <w:t>Catatan untuk AI</w:t>
      </w:r>
      <w:r w:rsidRPr="004040F1">
        <w:rPr>
          <w:rFonts w:ascii="Times New Roman" w:hAnsi="Times New Roman" w:cs="Times New Roman"/>
          <w:i/>
          <w:iCs/>
          <w:noProof/>
          <w:color w:val="FF0000"/>
          <w:highlight w:val="yellow"/>
        </w:rPr>
        <w:t>: apabila Jangka Waktu Perjanjian lebih dari 30 September 2022, maka terdapat tambahan wording khusus</w:t>
      </w:r>
      <w:r w:rsidRPr="004040F1">
        <w:rPr>
          <w:rFonts w:ascii="Times New Roman" w:hAnsi="Times New Roman" w:cs="Times New Roman"/>
          <w:i/>
          <w:iCs/>
          <w:noProof/>
          <w:color w:val="FF0000"/>
          <w:highlight w:val="yellow"/>
          <w:lang w:val="id-ID"/>
        </w:rPr>
        <w:t xml:space="preserve"> yang sifatnya wajib dan tidak bisa diubah, ma</w:t>
      </w:r>
      <w:r w:rsidR="00BF181A" w:rsidRPr="004040F1">
        <w:rPr>
          <w:rFonts w:ascii="Times New Roman" w:hAnsi="Times New Roman" w:cs="Times New Roman"/>
          <w:i/>
          <w:iCs/>
          <w:noProof/>
          <w:color w:val="FF0000"/>
          <w:highlight w:val="yellow"/>
          <w:lang w:val="id-ID"/>
        </w:rPr>
        <w:t xml:space="preserve">ka menggunakan ketentuan Pasal 4.1 </w:t>
      </w:r>
      <w:r w:rsidRPr="004040F1">
        <w:rPr>
          <w:rFonts w:ascii="Times New Roman" w:hAnsi="Times New Roman" w:cs="Times New Roman"/>
          <w:i/>
          <w:iCs/>
          <w:noProof/>
          <w:color w:val="FF0000"/>
          <w:highlight w:val="yellow"/>
          <w:lang w:val="id-ID"/>
        </w:rPr>
        <w:t xml:space="preserve">sebagai berikut: </w:t>
      </w:r>
    </w:p>
    <w:p w14:paraId="06C86F65" w14:textId="77777777" w:rsidR="00B70D86" w:rsidRPr="004040F1" w:rsidRDefault="00B70D86" w:rsidP="00B70D86">
      <w:pPr>
        <w:spacing w:after="0" w:line="240" w:lineRule="auto"/>
        <w:ind w:left="567"/>
        <w:contextualSpacing/>
        <w:jc w:val="both"/>
        <w:rPr>
          <w:rFonts w:ascii="Times New Roman" w:hAnsi="Times New Roman" w:cs="Times New Roman"/>
          <w:noProof/>
          <w:lang w:val="id-ID"/>
        </w:rPr>
      </w:pPr>
    </w:p>
    <w:p w14:paraId="52662B1D" w14:textId="4BB2A23D" w:rsidR="00B70D86" w:rsidRPr="004040F1" w:rsidRDefault="00B70D86" w:rsidP="003C4D4A">
      <w:pPr>
        <w:numPr>
          <w:ilvl w:val="1"/>
          <w:numId w:val="28"/>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en-AU"/>
        </w:rPr>
        <w:t xml:space="preserve">Para Pihak sepakat bahwa Jasa akan dimulai pada tanggal </w:t>
      </w:r>
      <w:r w:rsidR="001832FD" w:rsidRPr="004040F1">
        <w:rPr>
          <w:rFonts w:ascii="Times New Roman" w:hAnsi="Times New Roman" w:cs="Times New Roman"/>
          <w:noProof/>
          <w:lang w:val="id-ID"/>
        </w:rPr>
        <w:t>{{T</w:t>
      </w:r>
      <w:r w:rsidR="001832FD">
        <w:rPr>
          <w:rFonts w:ascii="Times New Roman" w:hAnsi="Times New Roman" w:cs="Times New Roman"/>
          <w:noProof/>
          <w:lang w:val="id-ID"/>
        </w:rPr>
        <w:t>ANGGA</w:t>
      </w:r>
      <w:r w:rsidR="001832FD" w:rsidRPr="004040F1">
        <w:rPr>
          <w:rFonts w:ascii="Times New Roman" w:hAnsi="Times New Roman" w:cs="Times New Roman"/>
          <w:noProof/>
          <w:lang w:val="id-ID"/>
        </w:rPr>
        <w:t>L_</w:t>
      </w:r>
      <w:r w:rsidR="001832FD">
        <w:rPr>
          <w:rFonts w:ascii="Times New Roman" w:hAnsi="Times New Roman" w:cs="Times New Roman"/>
          <w:noProof/>
          <w:lang w:val="id-ID"/>
        </w:rPr>
        <w:t>EFEKTIF</w:t>
      </w:r>
      <w:r w:rsidR="001832FD" w:rsidRPr="004040F1">
        <w:rPr>
          <w:rFonts w:ascii="Times New Roman" w:hAnsi="Times New Roman" w:cs="Times New Roman"/>
          <w:noProof/>
          <w:lang w:val="id-ID"/>
        </w:rPr>
        <w:t>}}</w:t>
      </w:r>
      <w:r w:rsidRPr="004040F1">
        <w:rPr>
          <w:rFonts w:ascii="Times New Roman" w:hAnsi="Times New Roman" w:cs="Times New Roman"/>
          <w:noProof/>
          <w:lang w:val="en-AU"/>
        </w:rPr>
        <w:t xml:space="preserve"> (“</w:t>
      </w:r>
      <w:r w:rsidRPr="004040F1">
        <w:rPr>
          <w:rFonts w:ascii="Times New Roman" w:hAnsi="Times New Roman" w:cs="Times New Roman"/>
          <w:b/>
          <w:noProof/>
          <w:lang w:val="en-AU"/>
        </w:rPr>
        <w:t>Tanggal Efektif</w:t>
      </w:r>
      <w:r w:rsidRPr="004040F1">
        <w:rPr>
          <w:rFonts w:ascii="Times New Roman" w:hAnsi="Times New Roman" w:cs="Times New Roman"/>
          <w:noProof/>
          <w:lang w:val="en-AU"/>
        </w:rPr>
        <w:t xml:space="preserve">”) dan akan diselesaikan pada tanggal </w:t>
      </w:r>
      <w:r w:rsidR="001832FD" w:rsidRPr="004040F1">
        <w:rPr>
          <w:rFonts w:ascii="Times New Roman" w:hAnsi="Times New Roman" w:cs="Times New Roman"/>
          <w:noProof/>
          <w:lang w:val="id-ID"/>
        </w:rPr>
        <w:t>{{T</w:t>
      </w:r>
      <w:r w:rsidR="001832FD">
        <w:rPr>
          <w:rFonts w:ascii="Times New Roman" w:hAnsi="Times New Roman" w:cs="Times New Roman"/>
          <w:noProof/>
          <w:lang w:val="id-ID"/>
        </w:rPr>
        <w:t>ANGGA</w:t>
      </w:r>
      <w:r w:rsidR="001832FD" w:rsidRPr="004040F1">
        <w:rPr>
          <w:rFonts w:ascii="Times New Roman" w:hAnsi="Times New Roman" w:cs="Times New Roman"/>
          <w:noProof/>
          <w:lang w:val="id-ID"/>
        </w:rPr>
        <w:t>L_</w:t>
      </w:r>
      <w:r w:rsidR="001832FD">
        <w:rPr>
          <w:rFonts w:ascii="Times New Roman" w:hAnsi="Times New Roman" w:cs="Times New Roman"/>
          <w:noProof/>
          <w:lang w:val="id-ID"/>
        </w:rPr>
        <w:t>BERAKHIR</w:t>
      </w:r>
      <w:r w:rsidR="001832FD" w:rsidRPr="004040F1">
        <w:rPr>
          <w:rFonts w:ascii="Times New Roman" w:hAnsi="Times New Roman" w:cs="Times New Roman"/>
          <w:noProof/>
          <w:lang w:val="id-ID"/>
        </w:rPr>
        <w:t>}}</w:t>
      </w:r>
      <w:r w:rsidRPr="004040F1">
        <w:rPr>
          <w:rFonts w:ascii="Times New Roman" w:hAnsi="Times New Roman" w:cs="Times New Roman"/>
          <w:noProof/>
          <w:lang w:val="en-AU"/>
        </w:rPr>
        <w:t xml:space="preserve">, </w:t>
      </w:r>
      <w:r w:rsidRPr="004040F1">
        <w:rPr>
          <w:rFonts w:ascii="Times New Roman" w:hAnsi="Times New Roman" w:cs="Times New Roman"/>
          <w:noProof/>
          <w:lang w:val="id-ID"/>
        </w:rPr>
        <w:t>kecuali diakhiri lebih awal berdasarkan kesepakatan tertulis yang dibuat oleh Para Pihak atau berdasarkan persyaratan dan ketentuan dalam Perjanjian ini</w:t>
      </w:r>
      <w:r w:rsidRPr="004040F1">
        <w:rPr>
          <w:rFonts w:ascii="Times New Roman" w:hAnsi="Times New Roman" w:cs="Times New Roman"/>
          <w:noProof/>
          <w:lang w:val="en-AU"/>
        </w:rPr>
        <w:t xml:space="preserve"> (“</w:t>
      </w:r>
      <w:r w:rsidRPr="004040F1">
        <w:rPr>
          <w:rFonts w:ascii="Times New Roman" w:hAnsi="Times New Roman" w:cs="Times New Roman"/>
          <w:b/>
          <w:noProof/>
          <w:lang w:val="en-AU"/>
        </w:rPr>
        <w:t>Jangka Waktu Perjanjian</w:t>
      </w:r>
      <w:r w:rsidRPr="004040F1">
        <w:rPr>
          <w:rFonts w:ascii="Times New Roman" w:hAnsi="Times New Roman" w:cs="Times New Roman"/>
          <w:noProof/>
          <w:lang w:val="en-AU"/>
        </w:rPr>
        <w:t>”)</w:t>
      </w:r>
      <w:r w:rsidRPr="004040F1">
        <w:rPr>
          <w:rFonts w:ascii="Times New Roman" w:hAnsi="Times New Roman" w:cs="Times New Roman"/>
          <w:noProof/>
          <w:lang w:val="id-ID"/>
        </w:rPr>
        <w:t xml:space="preserve">, </w:t>
      </w:r>
      <w:r w:rsidRPr="004040F1">
        <w:rPr>
          <w:rFonts w:ascii="Times New Roman" w:hAnsi="Times New Roman" w:cs="Times New Roman"/>
          <w:noProof/>
        </w:rPr>
        <w:t>dengan kondisi bahwa pelaksanaan Perjanjian ini hanya akan tetap dilaksanakan untuk periode setelah 30 September 2022 sepanjang P</w:t>
      </w:r>
      <w:r w:rsidRPr="004040F1">
        <w:rPr>
          <w:rFonts w:ascii="Times New Roman" w:hAnsi="Times New Roman" w:cs="Times New Roman"/>
          <w:noProof/>
          <w:lang w:val="id-ID"/>
        </w:rPr>
        <w:t xml:space="preserve">erjanjian </w:t>
      </w:r>
      <w:r w:rsidRPr="004040F1">
        <w:rPr>
          <w:rFonts w:ascii="Times New Roman" w:hAnsi="Times New Roman" w:cs="Times New Roman"/>
          <w:noProof/>
        </w:rPr>
        <w:t>K</w:t>
      </w:r>
      <w:r w:rsidRPr="004040F1">
        <w:rPr>
          <w:rFonts w:ascii="Times New Roman" w:hAnsi="Times New Roman" w:cs="Times New Roman"/>
          <w:noProof/>
          <w:lang w:val="id-ID"/>
        </w:rPr>
        <w:t xml:space="preserve">arya </w:t>
      </w:r>
      <w:r w:rsidRPr="004040F1">
        <w:rPr>
          <w:rFonts w:ascii="Times New Roman" w:hAnsi="Times New Roman" w:cs="Times New Roman"/>
          <w:noProof/>
        </w:rPr>
        <w:t>P</w:t>
      </w:r>
      <w:r w:rsidRPr="004040F1">
        <w:rPr>
          <w:rFonts w:ascii="Times New Roman" w:hAnsi="Times New Roman" w:cs="Times New Roman"/>
          <w:noProof/>
          <w:lang w:val="id-ID"/>
        </w:rPr>
        <w:t>engusahaan Pertambangan Batubara (PKP2B)</w:t>
      </w:r>
      <w:r w:rsidRPr="004040F1">
        <w:rPr>
          <w:rFonts w:ascii="Times New Roman" w:hAnsi="Times New Roman" w:cs="Times New Roman"/>
          <w:noProof/>
        </w:rPr>
        <w:t xml:space="preserve"> / kelanjutan operasi Pihak Pertama diperpanjang:</w:t>
      </w:r>
    </w:p>
    <w:p w14:paraId="3490E4EE" w14:textId="77777777" w:rsidR="00B70D86" w:rsidRPr="004040F1" w:rsidRDefault="00B70D86" w:rsidP="00B70D86">
      <w:pPr>
        <w:spacing w:after="0" w:line="240" w:lineRule="auto"/>
        <w:ind w:left="426"/>
        <w:contextualSpacing/>
        <w:jc w:val="both"/>
        <w:rPr>
          <w:rFonts w:ascii="Times New Roman" w:hAnsi="Times New Roman" w:cs="Times New Roman"/>
          <w:noProof/>
        </w:rPr>
      </w:pPr>
    </w:p>
    <w:p w14:paraId="35AB5FCB" w14:textId="77777777" w:rsidR="00B70D86" w:rsidRPr="004040F1" w:rsidRDefault="00B70D86" w:rsidP="003C4D4A">
      <w:pPr>
        <w:numPr>
          <w:ilvl w:val="0"/>
          <w:numId w:val="27"/>
        </w:numPr>
        <w:spacing w:after="0" w:line="240" w:lineRule="auto"/>
        <w:ind w:left="993" w:hanging="426"/>
        <w:contextualSpacing/>
        <w:jc w:val="both"/>
        <w:rPr>
          <w:rFonts w:ascii="Times New Roman" w:hAnsi="Times New Roman" w:cs="Times New Roman"/>
          <w:noProof/>
          <w:lang w:val="id-ID"/>
        </w:rPr>
      </w:pPr>
      <w:r w:rsidRPr="004040F1">
        <w:rPr>
          <w:rFonts w:ascii="Times New Roman" w:hAnsi="Times New Roman" w:cs="Times New Roman"/>
          <w:noProof/>
        </w:rPr>
        <w:t>dalam bentuk Izin Usaha Pertambangan Khusus Sebagai Kelanjutan Operasi Kontrak/Perjanjian atau izin lainnya;</w:t>
      </w:r>
    </w:p>
    <w:p w14:paraId="0A86C6B7" w14:textId="77777777" w:rsidR="00B70D86" w:rsidRPr="004040F1" w:rsidRDefault="00B70D86" w:rsidP="00B70D86">
      <w:pPr>
        <w:spacing w:after="0" w:line="240" w:lineRule="auto"/>
        <w:ind w:left="993" w:hanging="426"/>
        <w:contextualSpacing/>
        <w:jc w:val="both"/>
        <w:rPr>
          <w:rFonts w:ascii="Times New Roman" w:hAnsi="Times New Roman" w:cs="Times New Roman"/>
          <w:noProof/>
          <w:lang w:val="id-ID"/>
        </w:rPr>
      </w:pPr>
    </w:p>
    <w:p w14:paraId="6F821765" w14:textId="77777777" w:rsidR="00B70D86" w:rsidRPr="004040F1" w:rsidRDefault="00B70D86" w:rsidP="003C4D4A">
      <w:pPr>
        <w:numPr>
          <w:ilvl w:val="0"/>
          <w:numId w:val="27"/>
        </w:numPr>
        <w:spacing w:line="240" w:lineRule="auto"/>
        <w:ind w:left="993" w:hanging="426"/>
        <w:jc w:val="both"/>
        <w:rPr>
          <w:rFonts w:ascii="Times New Roman" w:hAnsi="Times New Roman" w:cs="Times New Roman"/>
          <w:noProof/>
          <w:lang w:val="id-ID"/>
        </w:rPr>
      </w:pPr>
      <w:r w:rsidRPr="004040F1">
        <w:rPr>
          <w:rFonts w:ascii="Times New Roman" w:hAnsi="Times New Roman" w:cs="Times New Roman"/>
          <w:noProof/>
          <w:lang w:val="id-ID"/>
        </w:rPr>
        <w:t>dengan luas wilayah yang paling tidak sama dengan luas wilayah PKP2B; dan</w:t>
      </w:r>
    </w:p>
    <w:p w14:paraId="6CC87161" w14:textId="77777777" w:rsidR="00B70D86" w:rsidRPr="004040F1" w:rsidRDefault="00B70D86" w:rsidP="003C4D4A">
      <w:pPr>
        <w:numPr>
          <w:ilvl w:val="0"/>
          <w:numId w:val="27"/>
        </w:numPr>
        <w:spacing w:line="240" w:lineRule="auto"/>
        <w:ind w:left="993" w:hanging="426"/>
        <w:jc w:val="both"/>
        <w:rPr>
          <w:rFonts w:ascii="Times New Roman" w:hAnsi="Times New Roman" w:cs="Times New Roman"/>
          <w:noProof/>
          <w:lang w:val="id-ID"/>
        </w:rPr>
      </w:pPr>
      <w:r w:rsidRPr="004040F1">
        <w:rPr>
          <w:rFonts w:ascii="Times New Roman" w:hAnsi="Times New Roman" w:cs="Times New Roman"/>
          <w:noProof/>
          <w:lang w:val="id-ID"/>
        </w:rPr>
        <w:t>dengan syarat dan ketentuan yang memungkinkan Pihak Pertama untuk terus melakukan kegiatannya tanpa adanya efek ekonomi/finansial yang berdampak material terhadap Pihak Kedua</w:t>
      </w:r>
      <w:r w:rsidRPr="004040F1">
        <w:rPr>
          <w:rFonts w:ascii="Times New Roman" w:hAnsi="Times New Roman" w:cs="Times New Roman"/>
          <w:noProof/>
        </w:rPr>
        <w:t>.</w:t>
      </w:r>
      <w:r w:rsidRPr="004040F1">
        <w:rPr>
          <w:rFonts w:ascii="Times New Roman" w:hAnsi="Times New Roman" w:cs="Times New Roman"/>
          <w:i/>
          <w:iCs/>
          <w:noProof/>
          <w:color w:val="FF0000"/>
          <w:highlight w:val="yellow"/>
        </w:rPr>
        <w:t>]</w:t>
      </w:r>
    </w:p>
    <w:p w14:paraId="4222F10C" w14:textId="77777777" w:rsidR="001E55BE" w:rsidRPr="004040F1" w:rsidRDefault="000C5C33" w:rsidP="006F397B">
      <w:pPr>
        <w:tabs>
          <w:tab w:val="left" w:pos="6968"/>
        </w:tabs>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lastRenderedPageBreak/>
        <w:tab/>
      </w:r>
      <w:r w:rsidRPr="004040F1">
        <w:rPr>
          <w:rFonts w:ascii="Times New Roman" w:hAnsi="Times New Roman" w:cs="Times New Roman"/>
          <w:noProof/>
          <w:lang w:val="id-ID"/>
        </w:rPr>
        <w:tab/>
      </w:r>
    </w:p>
    <w:p w14:paraId="518625DC" w14:textId="77777777" w:rsidR="0049787E" w:rsidRPr="004040F1" w:rsidRDefault="0049787E" w:rsidP="006F397B">
      <w:p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4.2</w:t>
      </w:r>
      <w:r w:rsidRPr="004040F1">
        <w:rPr>
          <w:rFonts w:ascii="Times New Roman" w:hAnsi="Times New Roman" w:cs="Times New Roman"/>
          <w:noProof/>
          <w:lang w:val="id-ID"/>
        </w:rPr>
        <w:tab/>
        <w:t xml:space="preserve">Jangka Waktu </w:t>
      </w:r>
      <w:r w:rsidR="001E55BE" w:rsidRPr="004040F1">
        <w:rPr>
          <w:rFonts w:ascii="Times New Roman" w:hAnsi="Times New Roman" w:cs="Times New Roman"/>
          <w:noProof/>
          <w:lang w:val="id-ID"/>
        </w:rPr>
        <w:t>Perjanjian</w:t>
      </w:r>
      <w:r w:rsidRPr="004040F1">
        <w:rPr>
          <w:rFonts w:ascii="Times New Roman" w:hAnsi="Times New Roman" w:cs="Times New Roman"/>
          <w:noProof/>
          <w:lang w:val="id-ID"/>
        </w:rPr>
        <w:t xml:space="preserve"> sebagaimana dimaksud dalam </w:t>
      </w:r>
      <w:r w:rsidRPr="004040F1">
        <w:rPr>
          <w:rFonts w:ascii="Times New Roman" w:hAnsi="Times New Roman" w:cs="Times New Roman"/>
          <w:noProof/>
          <w:u w:val="single"/>
          <w:lang w:val="id-ID"/>
        </w:rPr>
        <w:t>Pasal 4.1</w:t>
      </w:r>
      <w:r w:rsidRPr="004040F1">
        <w:rPr>
          <w:rFonts w:ascii="Times New Roman" w:hAnsi="Times New Roman" w:cs="Times New Roman"/>
          <w:noProof/>
          <w:lang w:val="id-ID"/>
        </w:rPr>
        <w:t xml:space="preserve"> di atas dapat diperpanjang dan/atau diubah atas kesepakatan tertulis Para Pihak. Perpanjangan </w:t>
      </w:r>
      <w:r w:rsidR="001E55BE" w:rsidRPr="004040F1">
        <w:rPr>
          <w:rFonts w:ascii="Times New Roman" w:hAnsi="Times New Roman" w:cs="Times New Roman"/>
          <w:noProof/>
          <w:lang w:val="id-ID"/>
        </w:rPr>
        <w:t>Jangka Waktu Perjanjian</w:t>
      </w:r>
      <w:r w:rsidRPr="004040F1">
        <w:rPr>
          <w:rFonts w:ascii="Times New Roman" w:hAnsi="Times New Roman" w:cs="Times New Roman"/>
          <w:noProof/>
          <w:lang w:val="id-ID"/>
        </w:rPr>
        <w:t xml:space="preserve"> sebagaimana dimaksud dalam Pasal ini harus dituangkan di dalam suatu perubahan Perjanjian yang ditandatangani oleh Para Pihak yang merupakan satu kesatuan dengan Perjanjian ini.</w:t>
      </w:r>
    </w:p>
    <w:p w14:paraId="212231C8" w14:textId="77777777" w:rsidR="0012621C" w:rsidRPr="004040F1" w:rsidRDefault="0012621C" w:rsidP="006F397B">
      <w:pPr>
        <w:spacing w:after="0" w:line="240" w:lineRule="auto"/>
        <w:ind w:left="360" w:hanging="360"/>
        <w:contextualSpacing/>
        <w:jc w:val="both"/>
        <w:rPr>
          <w:rFonts w:ascii="Times New Roman" w:hAnsi="Times New Roman" w:cs="Times New Roman"/>
          <w:noProof/>
          <w:lang w:val="id-ID"/>
        </w:rPr>
      </w:pPr>
    </w:p>
    <w:p w14:paraId="7116C660"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5</w:t>
      </w:r>
    </w:p>
    <w:p w14:paraId="11C54F82"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BIAYA JASA</w:t>
      </w:r>
      <w:r w:rsidR="000A644E" w:rsidRPr="004040F1">
        <w:rPr>
          <w:rFonts w:ascii="Times New Roman" w:hAnsi="Times New Roman" w:cs="Times New Roman"/>
          <w:b/>
          <w:noProof/>
          <w:lang w:val="id-ID"/>
        </w:rPr>
        <w:t xml:space="preserve"> &amp; </w:t>
      </w:r>
      <w:r w:rsidRPr="004040F1">
        <w:rPr>
          <w:rFonts w:ascii="Times New Roman" w:hAnsi="Times New Roman" w:cs="Times New Roman"/>
          <w:b/>
          <w:noProof/>
          <w:lang w:val="id-ID"/>
        </w:rPr>
        <w:t>TATA CARA PEMBAYARAN</w:t>
      </w:r>
    </w:p>
    <w:p w14:paraId="5987E0CD" w14:textId="77777777" w:rsidR="0049787E" w:rsidRPr="004040F1" w:rsidRDefault="0049787E" w:rsidP="006F397B">
      <w:pPr>
        <w:spacing w:after="0" w:line="240" w:lineRule="auto"/>
        <w:contextualSpacing/>
        <w:jc w:val="both"/>
        <w:rPr>
          <w:rFonts w:ascii="Times New Roman" w:hAnsi="Times New Roman" w:cs="Times New Roman"/>
          <w:noProof/>
          <w:lang w:val="id-ID"/>
        </w:rPr>
      </w:pPr>
    </w:p>
    <w:p w14:paraId="4CC8099D" w14:textId="2FCF4291" w:rsidR="00D52AB9" w:rsidRPr="004040F1" w:rsidRDefault="00A1185E" w:rsidP="003C4D4A">
      <w:pPr>
        <w:numPr>
          <w:ilvl w:val="0"/>
          <w:numId w:val="9"/>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Atas pelaksanaan Jasa yang dilaksanakan oleh Pihak Kedua, Pihak Pertama sepakat untuk membayar </w:t>
      </w:r>
      <w:r w:rsidR="001B07E0" w:rsidRPr="004040F1">
        <w:rPr>
          <w:rFonts w:ascii="Times New Roman" w:hAnsi="Times New Roman" w:cs="Times New Roman"/>
          <w:noProof/>
          <w:lang w:val="id-ID"/>
        </w:rPr>
        <w:t>B</w:t>
      </w:r>
      <w:r w:rsidRPr="004040F1">
        <w:rPr>
          <w:rFonts w:ascii="Times New Roman" w:hAnsi="Times New Roman" w:cs="Times New Roman"/>
          <w:noProof/>
          <w:lang w:val="id-ID"/>
        </w:rPr>
        <w:t>iaya J</w:t>
      </w:r>
      <w:r w:rsidR="001B07E0" w:rsidRPr="004040F1">
        <w:rPr>
          <w:rFonts w:ascii="Times New Roman" w:hAnsi="Times New Roman" w:cs="Times New Roman"/>
          <w:noProof/>
          <w:lang w:val="id-ID"/>
        </w:rPr>
        <w:t>asa</w:t>
      </w:r>
      <w:r w:rsidRPr="004040F1">
        <w:rPr>
          <w:rFonts w:ascii="Times New Roman" w:hAnsi="Times New Roman" w:cs="Times New Roman"/>
          <w:noProof/>
          <w:lang w:val="id-ID"/>
        </w:rPr>
        <w:t xml:space="preserve"> kepada Pihak Kedua sebagai pembayaran atas pelaksanaan Jasa, dengan besaran dan tata cara pembayaran Biaya Jasa sebagaimana tercantum dan terinci pada </w:t>
      </w:r>
      <w:r w:rsidRPr="004040F1">
        <w:rPr>
          <w:rFonts w:ascii="Times New Roman" w:hAnsi="Times New Roman" w:cs="Times New Roman"/>
          <w:noProof/>
          <w:u w:val="single"/>
          <w:lang w:val="id-ID"/>
        </w:rPr>
        <w:t xml:space="preserve">Lampiran </w:t>
      </w:r>
      <w:r w:rsidR="00AA24A9" w:rsidRPr="004040F1">
        <w:rPr>
          <w:rFonts w:ascii="Times New Roman" w:hAnsi="Times New Roman" w:cs="Times New Roman"/>
          <w:noProof/>
          <w:u w:val="single"/>
        </w:rPr>
        <w:t>III</w:t>
      </w:r>
      <w:r w:rsidRPr="004040F1">
        <w:rPr>
          <w:rFonts w:ascii="Times New Roman" w:hAnsi="Times New Roman" w:cs="Times New Roman"/>
          <w:noProof/>
          <w:lang w:val="id-ID"/>
        </w:rPr>
        <w:t xml:space="preserve"> dari Perjanjian ini.</w:t>
      </w:r>
    </w:p>
    <w:p w14:paraId="736775CE" w14:textId="77777777" w:rsidR="003800B6" w:rsidRPr="004040F1" w:rsidRDefault="003800B6" w:rsidP="003800B6">
      <w:pPr>
        <w:pStyle w:val="BlockText"/>
        <w:ind w:left="567" w:right="26"/>
        <w:contextualSpacing/>
        <w:rPr>
          <w:noProof/>
          <w:sz w:val="22"/>
          <w:szCs w:val="22"/>
          <w:lang w:val="id-ID"/>
        </w:rPr>
      </w:pPr>
    </w:p>
    <w:p w14:paraId="0DF181B0" w14:textId="39BBAF39" w:rsidR="00441AED" w:rsidRPr="004040F1" w:rsidRDefault="006F59AA" w:rsidP="003C4D4A">
      <w:pPr>
        <w:pStyle w:val="BlockText"/>
        <w:numPr>
          <w:ilvl w:val="1"/>
          <w:numId w:val="12"/>
        </w:numPr>
        <w:ind w:left="567" w:right="26" w:hanging="567"/>
        <w:contextualSpacing/>
        <w:rPr>
          <w:noProof/>
          <w:sz w:val="22"/>
          <w:szCs w:val="22"/>
          <w:lang w:val="id-ID"/>
        </w:rPr>
      </w:pPr>
      <w:r w:rsidRPr="004040F1">
        <w:rPr>
          <w:noProof/>
          <w:sz w:val="22"/>
          <w:szCs w:val="22"/>
          <w:lang w:val="id-ID"/>
        </w:rPr>
        <w:t>Pihak Pertama berhak untuk memeriksa dan menyetujui atas Berita Acara Pengambilan Limbah B</w:t>
      </w:r>
      <w:r w:rsidR="009B23F7" w:rsidRPr="004040F1">
        <w:rPr>
          <w:noProof/>
          <w:sz w:val="22"/>
          <w:szCs w:val="22"/>
          <w:lang w:val="id-ID"/>
        </w:rPr>
        <w:t>ahan Berbahaya dan Beracun</w:t>
      </w:r>
      <w:r w:rsidRPr="004040F1">
        <w:rPr>
          <w:noProof/>
          <w:sz w:val="22"/>
          <w:szCs w:val="22"/>
          <w:lang w:val="id-ID"/>
        </w:rPr>
        <w:t xml:space="preserve"> </w:t>
      </w:r>
      <w:r w:rsidR="009853A3" w:rsidRPr="004040F1">
        <w:rPr>
          <w:noProof/>
          <w:sz w:val="22"/>
          <w:szCs w:val="22"/>
          <w:lang w:val="id-ID"/>
        </w:rPr>
        <w:t xml:space="preserve">(BAPLB3) </w:t>
      </w:r>
      <w:r w:rsidRPr="004040F1">
        <w:rPr>
          <w:noProof/>
          <w:sz w:val="22"/>
          <w:szCs w:val="22"/>
          <w:lang w:val="id-ID"/>
        </w:rPr>
        <w:t xml:space="preserve">yang diserahkan oleh Pihak Kedua dan Pihak Kedua memiliki waktu 14 (empat belas) </w:t>
      </w:r>
      <w:r w:rsidR="00AA24A9" w:rsidRPr="004040F1">
        <w:rPr>
          <w:noProof/>
          <w:sz w:val="22"/>
          <w:szCs w:val="22"/>
          <w:lang w:val="id-ID"/>
        </w:rPr>
        <w:t xml:space="preserve">Hari Kalender </w:t>
      </w:r>
      <w:r w:rsidRPr="004040F1">
        <w:rPr>
          <w:noProof/>
          <w:sz w:val="22"/>
          <w:szCs w:val="22"/>
          <w:lang w:val="id-ID"/>
        </w:rPr>
        <w:t xml:space="preserve">untuk memperbaiki sesuai dengan komentar ataupun masukan dari Pihak Pertama </w:t>
      </w:r>
      <w:r w:rsidR="009853A3" w:rsidRPr="004040F1">
        <w:rPr>
          <w:noProof/>
          <w:sz w:val="22"/>
          <w:szCs w:val="22"/>
          <w:lang w:val="id-ID"/>
        </w:rPr>
        <w:t>atas BAPL</w:t>
      </w:r>
      <w:r w:rsidRPr="004040F1">
        <w:rPr>
          <w:noProof/>
          <w:sz w:val="22"/>
          <w:szCs w:val="22"/>
          <w:lang w:val="id-ID"/>
        </w:rPr>
        <w:t>B3</w:t>
      </w:r>
      <w:r w:rsidR="009853A3" w:rsidRPr="004040F1">
        <w:rPr>
          <w:noProof/>
          <w:sz w:val="22"/>
          <w:szCs w:val="22"/>
          <w:lang w:val="id-ID"/>
        </w:rPr>
        <w:t xml:space="preserve"> sampai dengan </w:t>
      </w:r>
      <w:r w:rsidRPr="004040F1">
        <w:rPr>
          <w:noProof/>
          <w:sz w:val="22"/>
          <w:szCs w:val="22"/>
          <w:lang w:val="id-ID"/>
        </w:rPr>
        <w:t xml:space="preserve">tidak ada komentar ataupun koreksi </w:t>
      </w:r>
      <w:r w:rsidR="009853A3" w:rsidRPr="004040F1">
        <w:rPr>
          <w:noProof/>
          <w:sz w:val="22"/>
          <w:szCs w:val="22"/>
          <w:lang w:val="id-ID"/>
        </w:rPr>
        <w:t>lagi dari</w:t>
      </w:r>
      <w:r w:rsidRPr="004040F1">
        <w:rPr>
          <w:noProof/>
          <w:sz w:val="22"/>
          <w:szCs w:val="22"/>
          <w:lang w:val="id-ID"/>
        </w:rPr>
        <w:t xml:space="preserve"> Pihak Pertama</w:t>
      </w:r>
      <w:r w:rsidR="00441AED" w:rsidRPr="004040F1">
        <w:rPr>
          <w:noProof/>
          <w:sz w:val="22"/>
          <w:szCs w:val="22"/>
          <w:lang w:val="id-ID"/>
        </w:rPr>
        <w:t>.</w:t>
      </w:r>
    </w:p>
    <w:p w14:paraId="0508E63A" w14:textId="77777777" w:rsidR="00441AED" w:rsidRPr="004040F1" w:rsidRDefault="00441AED" w:rsidP="006F397B">
      <w:pPr>
        <w:pStyle w:val="BlockText"/>
        <w:ind w:left="567" w:right="26"/>
        <w:contextualSpacing/>
        <w:rPr>
          <w:noProof/>
          <w:sz w:val="22"/>
          <w:szCs w:val="22"/>
          <w:lang w:val="id-ID"/>
        </w:rPr>
      </w:pPr>
    </w:p>
    <w:p w14:paraId="6801F951" w14:textId="066D6C97" w:rsidR="006F59AA" w:rsidRPr="004040F1" w:rsidRDefault="006F59AA" w:rsidP="003C4D4A">
      <w:pPr>
        <w:numPr>
          <w:ilvl w:val="1"/>
          <w:numId w:val="12"/>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Penagihan akan dilakukan Pihak Kedua kepada Pihak Pertama setelah </w:t>
      </w:r>
      <w:r w:rsidR="009B23F7" w:rsidRPr="004040F1">
        <w:rPr>
          <w:rFonts w:ascii="Times New Roman" w:hAnsi="Times New Roman" w:cs="Times New Roman"/>
          <w:noProof/>
          <w:lang w:val="id-ID"/>
        </w:rPr>
        <w:t>BAPL</w:t>
      </w:r>
      <w:r w:rsidRPr="004040F1">
        <w:rPr>
          <w:rFonts w:ascii="Times New Roman" w:hAnsi="Times New Roman" w:cs="Times New Roman"/>
          <w:noProof/>
          <w:lang w:val="id-ID"/>
        </w:rPr>
        <w:t xml:space="preserve">B3 disetujui oleh Pihak Pertama. Pembayaran akan dilaksanakan oleh Pihak Pertama kepada Pihak Kedua dalam waktu </w:t>
      </w:r>
      <w:r w:rsidR="00300CC5" w:rsidRPr="004040F1">
        <w:rPr>
          <w:rFonts w:ascii="Times New Roman" w:hAnsi="Times New Roman" w:cs="Times New Roman"/>
          <w:noProof/>
          <w:lang w:val="id-ID"/>
        </w:rPr>
        <w:t>[</w:t>
      </w:r>
      <w:r w:rsidR="002E4438">
        <w:rPr>
          <w:rFonts w:ascii="Times New Roman" w:hAnsi="Times New Roman" w:cs="Times New Roman"/>
          <w:noProof/>
          <w:lang w:val="id-ID"/>
        </w:rPr>
        <w:t>14 (empat belas)]</w:t>
      </w:r>
      <w:r w:rsidRPr="004040F1">
        <w:rPr>
          <w:rFonts w:ascii="Times New Roman" w:hAnsi="Times New Roman" w:cs="Times New Roman"/>
          <w:noProof/>
          <w:lang w:val="id-ID"/>
        </w:rPr>
        <w:t xml:space="preserve"> </w:t>
      </w:r>
      <w:r w:rsidR="00F03DF9" w:rsidRPr="004040F1">
        <w:rPr>
          <w:rFonts w:ascii="Times New Roman" w:hAnsi="Times New Roman" w:cs="Times New Roman"/>
          <w:noProof/>
          <w:lang w:val="id-ID"/>
        </w:rPr>
        <w:t xml:space="preserve">Hari Kalender </w:t>
      </w:r>
      <w:r w:rsidRPr="004040F1">
        <w:rPr>
          <w:rFonts w:ascii="Times New Roman" w:hAnsi="Times New Roman" w:cs="Times New Roman"/>
          <w:noProof/>
          <w:lang w:val="id-ID"/>
        </w:rPr>
        <w:t>sejak diterimanya Dokumen Tagihan secara lengkap dan benar oleh Pihak Pertama, dengan ketentuan sebagai berikut:</w:t>
      </w:r>
    </w:p>
    <w:p w14:paraId="5EA30BE4" w14:textId="4A8C87FB" w:rsidR="006F59AA" w:rsidRPr="004040F1" w:rsidRDefault="006F59AA" w:rsidP="003C4D4A">
      <w:pPr>
        <w:pStyle w:val="ListParagraph"/>
        <w:numPr>
          <w:ilvl w:val="0"/>
          <w:numId w:val="7"/>
        </w:numPr>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 xml:space="preserve">Jika waktu pembayaran jatuh pada hari libur maka pembayaran akan dilaksanakan pada </w:t>
      </w:r>
      <w:r w:rsidR="009B23F7" w:rsidRPr="004040F1">
        <w:rPr>
          <w:rFonts w:ascii="Times New Roman" w:hAnsi="Times New Roman" w:cs="Times New Roman"/>
          <w:noProof/>
          <w:lang w:val="id-ID"/>
        </w:rPr>
        <w:t xml:space="preserve">Hari Kerja </w:t>
      </w:r>
      <w:r w:rsidRPr="004040F1">
        <w:rPr>
          <w:rFonts w:ascii="Times New Roman" w:hAnsi="Times New Roman" w:cs="Times New Roman"/>
          <w:noProof/>
          <w:lang w:val="id-ID"/>
        </w:rPr>
        <w:t>berikutnya;</w:t>
      </w:r>
    </w:p>
    <w:p w14:paraId="4174F5C5" w14:textId="04403FA7" w:rsidR="00441AED" w:rsidRPr="004040F1" w:rsidRDefault="006F59AA" w:rsidP="003C4D4A">
      <w:pPr>
        <w:pStyle w:val="ListParagraph"/>
        <w:numPr>
          <w:ilvl w:val="0"/>
          <w:numId w:val="7"/>
        </w:numPr>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Jika Dokumen Tagihan diterima setelah tanggal penutupan penagihan, maka jangka waktu pembayaran baru akan dimulai pada tanggal 1 (satu) pada bulan berikutnya</w:t>
      </w:r>
      <w:r w:rsidR="003B5770" w:rsidRPr="004040F1">
        <w:rPr>
          <w:rFonts w:ascii="Times New Roman" w:hAnsi="Times New Roman" w:cs="Times New Roman"/>
          <w:noProof/>
          <w:lang w:val="id-ID"/>
        </w:rPr>
        <w:t>.</w:t>
      </w:r>
    </w:p>
    <w:p w14:paraId="3F0550F8" w14:textId="77777777" w:rsidR="00441AED" w:rsidRPr="004040F1" w:rsidRDefault="00441AED" w:rsidP="006F397B">
      <w:pPr>
        <w:pStyle w:val="BlockText"/>
        <w:ind w:left="0" w:right="26"/>
        <w:contextualSpacing/>
        <w:rPr>
          <w:noProof/>
          <w:sz w:val="22"/>
          <w:szCs w:val="22"/>
          <w:lang w:val="id-ID"/>
        </w:rPr>
      </w:pPr>
    </w:p>
    <w:p w14:paraId="4A002218" w14:textId="701BCF48" w:rsidR="00441AED" w:rsidRPr="004040F1" w:rsidRDefault="006F59AA" w:rsidP="003C4D4A">
      <w:pPr>
        <w:pStyle w:val="BlockText"/>
        <w:numPr>
          <w:ilvl w:val="1"/>
          <w:numId w:val="12"/>
        </w:numPr>
        <w:ind w:left="567" w:right="26" w:hanging="567"/>
        <w:contextualSpacing/>
        <w:rPr>
          <w:noProof/>
          <w:sz w:val="22"/>
          <w:szCs w:val="22"/>
          <w:lang w:val="id-ID"/>
        </w:rPr>
      </w:pPr>
      <w:r w:rsidRPr="004040F1">
        <w:rPr>
          <w:noProof/>
          <w:sz w:val="22"/>
          <w:szCs w:val="22"/>
          <w:lang w:val="id-ID"/>
        </w:rPr>
        <w:t>Para Pihak sepakat bahwa seluruh pembayaran atas Jasa akan dilakukan oleh Pihak Pertama ke rekening atas nama Pihak Kedua dalam satuan mata uang Rupiah melalui bank yang ditunjuk sebagai berikut:</w:t>
      </w:r>
    </w:p>
    <w:p w14:paraId="69EC6FDC" w14:textId="6D9605A2" w:rsidR="006F59AA" w:rsidRPr="004040F1" w:rsidRDefault="006F59AA" w:rsidP="00300CC5">
      <w:pPr>
        <w:pStyle w:val="ListParagraph"/>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Nama Pemilik</w:t>
      </w:r>
      <w:r w:rsidRPr="004040F1">
        <w:rPr>
          <w:rFonts w:ascii="Times New Roman" w:hAnsi="Times New Roman" w:cs="Times New Roman"/>
          <w:noProof/>
          <w:lang w:val="id-ID"/>
        </w:rPr>
        <w:tab/>
        <w:t xml:space="preserve">: </w:t>
      </w:r>
      <w:r w:rsidR="005B1ADF">
        <w:rPr>
          <w:lang w:val="fi-FI"/>
        </w:rPr>
        <w:t>{{NAMA_VENDOR}}</w:t>
      </w:r>
    </w:p>
    <w:p w14:paraId="0FF9A6E0" w14:textId="0A24369F" w:rsidR="00300CC5" w:rsidRPr="004040F1" w:rsidRDefault="006F59AA" w:rsidP="00300CC5">
      <w:pPr>
        <w:pStyle w:val="ListParagraph"/>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Nama Bank</w:t>
      </w:r>
      <w:r w:rsidRPr="004040F1">
        <w:rPr>
          <w:rFonts w:ascii="Times New Roman" w:hAnsi="Times New Roman" w:cs="Times New Roman"/>
          <w:noProof/>
          <w:lang w:val="id-ID"/>
        </w:rPr>
        <w:tab/>
        <w:t xml:space="preserve">: </w:t>
      </w:r>
      <w:r w:rsidR="00973B86">
        <w:rPr>
          <w:lang w:val="nl-NL"/>
        </w:rPr>
        <w:t>{{NAMA_BANK_VENDOR}}</w:t>
      </w:r>
      <w:r w:rsidR="00973B86">
        <w:rPr>
          <w:lang w:val="nl-NL"/>
        </w:rPr>
        <w:t/>
      </w:r>
      <w:r w:rsidR="00973B86">
        <w:rPr>
          <w:lang w:val="nl-NL"/>
        </w:rPr>
        <w:t/>
      </w:r>
    </w:p>
    <w:p w14:paraId="52F4ECCB" w14:textId="29C742FC" w:rsidR="006F59AA" w:rsidRPr="004040F1" w:rsidRDefault="006F59AA" w:rsidP="00300CC5">
      <w:pPr>
        <w:pStyle w:val="ListParagraph"/>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Cabang</w:t>
      </w:r>
      <w:r w:rsidRPr="004040F1">
        <w:rPr>
          <w:rFonts w:ascii="Times New Roman" w:hAnsi="Times New Roman" w:cs="Times New Roman"/>
          <w:noProof/>
          <w:lang w:val="id-ID"/>
        </w:rPr>
        <w:tab/>
      </w:r>
      <w:r w:rsidRPr="004040F1">
        <w:rPr>
          <w:rFonts w:ascii="Times New Roman" w:hAnsi="Times New Roman" w:cs="Times New Roman"/>
          <w:noProof/>
          <w:lang w:val="id-ID"/>
        </w:rPr>
        <w:tab/>
        <w:t xml:space="preserve">: </w:t>
      </w:r>
      <w:r w:rsidR="00B75185">
        <w:rPr>
          <w:lang w:val="nl-NL"/>
        </w:rPr>
        <w:t>{{CABANG_BANK}}</w:t>
      </w:r>
    </w:p>
    <w:p w14:paraId="39E445DF" w14:textId="0F428E86" w:rsidR="006F59AA" w:rsidRPr="004040F1" w:rsidRDefault="006F59AA" w:rsidP="00300CC5">
      <w:pPr>
        <w:pStyle w:val="BlockText"/>
        <w:ind w:left="567" w:right="26"/>
        <w:contextualSpacing/>
        <w:rPr>
          <w:noProof/>
          <w:sz w:val="22"/>
          <w:szCs w:val="22"/>
          <w:lang w:val="id-ID"/>
        </w:rPr>
      </w:pPr>
      <w:r w:rsidRPr="004040F1">
        <w:rPr>
          <w:noProof/>
          <w:sz w:val="22"/>
          <w:szCs w:val="22"/>
          <w:lang w:val="id-ID"/>
        </w:rPr>
        <w:t>Nomor rekening</w:t>
      </w:r>
      <w:r w:rsidRPr="004040F1">
        <w:rPr>
          <w:noProof/>
          <w:sz w:val="22"/>
          <w:szCs w:val="22"/>
          <w:lang w:val="id-ID"/>
        </w:rPr>
        <w:tab/>
        <w:t xml:space="preserve">: </w:t>
      </w:r>
      <w:r w:rsidR="00CE1587">
        <w:rPr>
          <w:lang w:val="nl-NL"/>
        </w:rPr>
        <w:t>{{NOMOR_REKENING_VENDOR}}</w:t>
      </w:r>
    </w:p>
    <w:p w14:paraId="0228D10F" w14:textId="77777777" w:rsidR="00441AED" w:rsidRPr="004040F1" w:rsidRDefault="00441AED" w:rsidP="006F397B">
      <w:pPr>
        <w:pStyle w:val="BlockText"/>
        <w:ind w:left="0" w:right="26"/>
        <w:contextualSpacing/>
        <w:rPr>
          <w:noProof/>
          <w:sz w:val="22"/>
          <w:szCs w:val="22"/>
          <w:lang w:val="id-ID"/>
        </w:rPr>
      </w:pPr>
    </w:p>
    <w:p w14:paraId="0C0FF1C9" w14:textId="5632C48D" w:rsidR="00F14451" w:rsidRPr="004040F1" w:rsidRDefault="00F14451" w:rsidP="003C4D4A">
      <w:pPr>
        <w:pStyle w:val="BlockText"/>
        <w:numPr>
          <w:ilvl w:val="1"/>
          <w:numId w:val="12"/>
        </w:numPr>
        <w:ind w:left="567" w:right="26" w:hanging="567"/>
        <w:contextualSpacing/>
        <w:rPr>
          <w:noProof/>
          <w:sz w:val="22"/>
          <w:szCs w:val="22"/>
          <w:lang w:val="id-ID"/>
        </w:rPr>
      </w:pPr>
      <w:r w:rsidRPr="004040F1">
        <w:rPr>
          <w:noProof/>
          <w:sz w:val="22"/>
          <w:szCs w:val="22"/>
          <w:lang w:val="id-ID"/>
        </w:rPr>
        <w:t xml:space="preserve">Dalam hal tidak dilakukannya Jasa sesuai dengan yang diatur dalam Perjanjian ini </w:t>
      </w:r>
      <w:r w:rsidR="00395C7B" w:rsidRPr="004040F1">
        <w:rPr>
          <w:noProof/>
          <w:sz w:val="22"/>
          <w:szCs w:val="22"/>
          <w:lang w:val="en-US"/>
        </w:rPr>
        <w:t xml:space="preserve">dan Surat Pengantar, </w:t>
      </w:r>
      <w:r w:rsidRPr="004040F1">
        <w:rPr>
          <w:noProof/>
          <w:sz w:val="22"/>
          <w:szCs w:val="22"/>
          <w:lang w:val="id-ID"/>
        </w:rPr>
        <w:t>Pihak Kedua akan dikenakan denda oleh Pihak Pertama (“</w:t>
      </w:r>
      <w:r w:rsidRPr="004040F1">
        <w:rPr>
          <w:b/>
          <w:noProof/>
          <w:sz w:val="22"/>
          <w:szCs w:val="22"/>
          <w:lang w:val="id-ID"/>
        </w:rPr>
        <w:t>Penalti</w:t>
      </w:r>
      <w:r w:rsidRPr="004040F1">
        <w:rPr>
          <w:noProof/>
          <w:sz w:val="22"/>
          <w:szCs w:val="22"/>
          <w:lang w:val="id-ID"/>
        </w:rPr>
        <w:t xml:space="preserve">”). Penalti berupa pembayaran denda atau ganti rugi kepada Pihak Pertama sebesar </w:t>
      </w:r>
      <w:r w:rsidR="00395C7B" w:rsidRPr="004040F1">
        <w:rPr>
          <w:noProof/>
          <w:sz w:val="22"/>
          <w:szCs w:val="22"/>
          <w:lang w:val="en-US"/>
        </w:rPr>
        <w:t>[</w:t>
      </w:r>
      <w:r w:rsidRPr="004040F1">
        <w:rPr>
          <w:noProof/>
          <w:sz w:val="22"/>
          <w:szCs w:val="22"/>
          <w:lang w:val="id-ID"/>
        </w:rPr>
        <w:t>1‰ (satu per mil)</w:t>
      </w:r>
      <w:r w:rsidR="00395C7B" w:rsidRPr="004040F1">
        <w:rPr>
          <w:noProof/>
          <w:sz w:val="22"/>
          <w:szCs w:val="22"/>
          <w:lang w:val="en-US"/>
        </w:rPr>
        <w:t>]</w:t>
      </w:r>
      <w:r w:rsidRPr="004040F1">
        <w:rPr>
          <w:noProof/>
          <w:sz w:val="22"/>
          <w:szCs w:val="22"/>
          <w:lang w:val="id-ID"/>
        </w:rPr>
        <w:t xml:space="preserve"> per </w:t>
      </w:r>
      <w:r w:rsidR="00AA24A9" w:rsidRPr="004040F1">
        <w:rPr>
          <w:noProof/>
          <w:sz w:val="22"/>
          <w:szCs w:val="22"/>
          <w:lang w:val="id-ID"/>
        </w:rPr>
        <w:t>Hari Kalender</w:t>
      </w:r>
      <w:r w:rsidR="00910EBA" w:rsidRPr="004040F1">
        <w:rPr>
          <w:noProof/>
          <w:sz w:val="22"/>
          <w:szCs w:val="22"/>
          <w:lang w:val="id-ID"/>
        </w:rPr>
        <w:t xml:space="preserve"> </w:t>
      </w:r>
      <w:r w:rsidRPr="004040F1">
        <w:rPr>
          <w:noProof/>
          <w:sz w:val="22"/>
          <w:szCs w:val="22"/>
          <w:lang w:val="id-ID"/>
        </w:rPr>
        <w:t xml:space="preserve">keterlambatan dengan nilai maksimum </w:t>
      </w:r>
      <w:r w:rsidR="00395C7B" w:rsidRPr="004040F1">
        <w:rPr>
          <w:noProof/>
          <w:sz w:val="22"/>
          <w:szCs w:val="22"/>
          <w:lang w:val="en-US"/>
        </w:rPr>
        <w:t>[</w:t>
      </w:r>
      <w:r w:rsidRPr="004040F1">
        <w:rPr>
          <w:noProof/>
          <w:sz w:val="22"/>
          <w:szCs w:val="22"/>
          <w:lang w:val="id-ID"/>
        </w:rPr>
        <w:t>5% (lima persen)</w:t>
      </w:r>
      <w:r w:rsidR="00395C7B" w:rsidRPr="004040F1">
        <w:rPr>
          <w:noProof/>
          <w:sz w:val="22"/>
          <w:szCs w:val="22"/>
          <w:lang w:val="en-US"/>
        </w:rPr>
        <w:t>]</w:t>
      </w:r>
      <w:r w:rsidRPr="004040F1">
        <w:rPr>
          <w:noProof/>
          <w:sz w:val="22"/>
          <w:szCs w:val="22"/>
          <w:lang w:val="id-ID"/>
        </w:rPr>
        <w:t xml:space="preserve"> dari Biaya Jasa pada bulan dimaksud dan Pihak Pertama berhak menunda pembayaran Biaya Jasa sampai dengan kewajiban dilaksanakan kembali oleh Pihak Kedua.</w:t>
      </w:r>
    </w:p>
    <w:p w14:paraId="7D8587B9" w14:textId="77777777" w:rsidR="00F14451" w:rsidRPr="004040F1" w:rsidRDefault="00F14451" w:rsidP="006F397B">
      <w:pPr>
        <w:pStyle w:val="BlockText"/>
        <w:ind w:left="567" w:right="26"/>
        <w:contextualSpacing/>
        <w:rPr>
          <w:noProof/>
          <w:sz w:val="22"/>
          <w:szCs w:val="22"/>
          <w:lang w:val="id-ID"/>
        </w:rPr>
      </w:pPr>
    </w:p>
    <w:p w14:paraId="72E8D3DC" w14:textId="5E3DF6C1" w:rsidR="00441AED" w:rsidRPr="004040F1" w:rsidRDefault="00395C7B" w:rsidP="003C4D4A">
      <w:pPr>
        <w:pStyle w:val="BlockText"/>
        <w:numPr>
          <w:ilvl w:val="1"/>
          <w:numId w:val="12"/>
        </w:numPr>
        <w:ind w:left="567" w:right="26" w:hanging="567"/>
        <w:contextualSpacing/>
        <w:rPr>
          <w:noProof/>
          <w:sz w:val="22"/>
          <w:szCs w:val="22"/>
          <w:lang w:val="id-ID"/>
        </w:rPr>
      </w:pPr>
      <w:r w:rsidRPr="004040F1">
        <w:rPr>
          <w:noProof/>
          <w:sz w:val="22"/>
          <w:szCs w:val="22"/>
          <w:lang w:val="en-US"/>
        </w:rPr>
        <w:t>[</w:t>
      </w:r>
      <w:r w:rsidR="006F59AA" w:rsidRPr="004040F1">
        <w:rPr>
          <w:noProof/>
          <w:sz w:val="22"/>
          <w:szCs w:val="22"/>
          <w:lang w:val="id-ID"/>
        </w:rPr>
        <w:t xml:space="preserve">Pembayaran </w:t>
      </w:r>
      <w:r w:rsidR="00C816DF" w:rsidRPr="004040F1">
        <w:rPr>
          <w:noProof/>
          <w:sz w:val="22"/>
          <w:szCs w:val="22"/>
          <w:lang w:val="id-ID"/>
        </w:rPr>
        <w:t xml:space="preserve">pelumas dan/atau oli bekas serta aki dan/atau baterai bekas </w:t>
      </w:r>
      <w:r w:rsidR="006F59AA" w:rsidRPr="004040F1">
        <w:rPr>
          <w:noProof/>
          <w:sz w:val="22"/>
          <w:szCs w:val="22"/>
          <w:lang w:val="id-ID"/>
        </w:rPr>
        <w:t xml:space="preserve">yang dibayarkan oleh Pihak Kedua atas pengambilan Limbah B3 di Lokasi </w:t>
      </w:r>
      <w:r w:rsidRPr="004040F1">
        <w:rPr>
          <w:noProof/>
          <w:sz w:val="22"/>
          <w:szCs w:val="22"/>
          <w:lang w:val="en-US"/>
        </w:rPr>
        <w:t xml:space="preserve">Jasa </w:t>
      </w:r>
      <w:r w:rsidR="006F59AA" w:rsidRPr="004040F1">
        <w:rPr>
          <w:noProof/>
          <w:sz w:val="22"/>
          <w:szCs w:val="22"/>
          <w:lang w:val="id-ID"/>
        </w:rPr>
        <w:t xml:space="preserve">kepada Pihak Pertama dengan cara Pihak Pertama akan menerbitkan </w:t>
      </w:r>
      <w:r w:rsidR="006F59AA" w:rsidRPr="004040F1">
        <w:rPr>
          <w:i/>
          <w:iCs/>
          <w:noProof/>
          <w:sz w:val="22"/>
          <w:szCs w:val="22"/>
          <w:lang w:val="id-ID"/>
        </w:rPr>
        <w:t>debit note</w:t>
      </w:r>
      <w:r w:rsidR="006F59AA" w:rsidRPr="004040F1">
        <w:rPr>
          <w:noProof/>
          <w:sz w:val="22"/>
          <w:szCs w:val="22"/>
          <w:lang w:val="id-ID"/>
        </w:rPr>
        <w:t xml:space="preserve"> untuk melakukan pemotongan terhadap </w:t>
      </w:r>
      <w:r w:rsidR="006F59AA" w:rsidRPr="004040F1">
        <w:rPr>
          <w:i/>
          <w:noProof/>
          <w:sz w:val="22"/>
          <w:szCs w:val="22"/>
          <w:lang w:val="id-ID"/>
        </w:rPr>
        <w:t>invoice</w:t>
      </w:r>
      <w:r w:rsidR="006F59AA" w:rsidRPr="004040F1">
        <w:rPr>
          <w:noProof/>
          <w:sz w:val="22"/>
          <w:szCs w:val="22"/>
          <w:lang w:val="id-ID"/>
        </w:rPr>
        <w:t xml:space="preserve"> yang diajukan oleh Pihak Kedua</w:t>
      </w:r>
      <w:r w:rsidR="00441AED" w:rsidRPr="004040F1">
        <w:rPr>
          <w:noProof/>
          <w:sz w:val="22"/>
          <w:szCs w:val="22"/>
          <w:lang w:val="id-ID"/>
        </w:rPr>
        <w:t>.</w:t>
      </w:r>
      <w:r w:rsidRPr="004040F1">
        <w:rPr>
          <w:noProof/>
          <w:sz w:val="22"/>
          <w:szCs w:val="22"/>
          <w:lang w:val="en-US"/>
        </w:rPr>
        <w:t>]</w:t>
      </w:r>
    </w:p>
    <w:p w14:paraId="69148D97" w14:textId="77777777" w:rsidR="00D52AB9" w:rsidRPr="004040F1" w:rsidRDefault="00D52AB9" w:rsidP="006F397B">
      <w:pPr>
        <w:spacing w:after="0" w:line="240" w:lineRule="auto"/>
        <w:contextualSpacing/>
        <w:jc w:val="both"/>
        <w:rPr>
          <w:rFonts w:ascii="Times New Roman" w:hAnsi="Times New Roman" w:cs="Times New Roman"/>
          <w:noProof/>
          <w:lang w:val="id-ID"/>
        </w:rPr>
      </w:pPr>
    </w:p>
    <w:p w14:paraId="5488D590" w14:textId="2BC3D6CF" w:rsidR="006E2A7E" w:rsidRPr="004040F1" w:rsidRDefault="006F59AA" w:rsidP="003C4D4A">
      <w:pPr>
        <w:numPr>
          <w:ilvl w:val="1"/>
          <w:numId w:val="12"/>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Para Pihak sepakat bahwa pembayaran yang sedang diproses atau terhutang oleh Pihak Pertama, tidak mengurangi kewajiban Pihak Kedua untuk menyelesaikan Jasa sesuai dengan Jangka Waktu Perjanjian dan jadwal pelaksanaan Jasa</w:t>
      </w:r>
      <w:r w:rsidR="009173A2" w:rsidRPr="004040F1">
        <w:rPr>
          <w:rFonts w:ascii="Times New Roman" w:hAnsi="Times New Roman" w:cs="Times New Roman"/>
          <w:noProof/>
          <w:lang w:val="en-AU"/>
        </w:rPr>
        <w:t xml:space="preserve"> yang </w:t>
      </w:r>
      <w:r w:rsidR="001117D4" w:rsidRPr="004040F1">
        <w:rPr>
          <w:rFonts w:ascii="Times New Roman" w:hAnsi="Times New Roman" w:cs="Times New Roman"/>
          <w:noProof/>
          <w:lang w:val="en-AU"/>
        </w:rPr>
        <w:t xml:space="preserve">ditentukan dalam </w:t>
      </w:r>
      <w:r w:rsidR="001117D4" w:rsidRPr="004040F1">
        <w:rPr>
          <w:rFonts w:ascii="Times New Roman" w:hAnsi="Times New Roman" w:cs="Times New Roman"/>
          <w:noProof/>
          <w:u w:val="single"/>
          <w:lang w:val="en-AU"/>
        </w:rPr>
        <w:t>Lampiran II</w:t>
      </w:r>
      <w:r w:rsidR="001117D4" w:rsidRPr="004040F1">
        <w:rPr>
          <w:rFonts w:ascii="Times New Roman" w:hAnsi="Times New Roman" w:cs="Times New Roman"/>
          <w:noProof/>
          <w:lang w:val="en-AU"/>
        </w:rPr>
        <w:t xml:space="preserve"> Perjanjian ini</w:t>
      </w:r>
      <w:r w:rsidR="0017270E" w:rsidRPr="004040F1">
        <w:rPr>
          <w:rFonts w:ascii="Times New Roman" w:hAnsi="Times New Roman" w:cs="Times New Roman"/>
          <w:noProof/>
          <w:lang w:val="id-ID"/>
        </w:rPr>
        <w:t>.</w:t>
      </w:r>
    </w:p>
    <w:p w14:paraId="6996A908" w14:textId="77777777" w:rsidR="006F59AA" w:rsidRPr="004040F1" w:rsidRDefault="006F59AA" w:rsidP="006F397B">
      <w:pPr>
        <w:spacing w:after="0" w:line="240" w:lineRule="auto"/>
        <w:contextualSpacing/>
        <w:jc w:val="both"/>
        <w:rPr>
          <w:rFonts w:ascii="Times New Roman" w:hAnsi="Times New Roman" w:cs="Times New Roman"/>
          <w:noProof/>
          <w:lang w:val="id-ID"/>
        </w:rPr>
      </w:pPr>
    </w:p>
    <w:p w14:paraId="1737888A" w14:textId="77777777" w:rsidR="008C0E36" w:rsidRPr="004040F1" w:rsidRDefault="008C0E36">
      <w:pPr>
        <w:spacing w:after="0" w:line="240" w:lineRule="auto"/>
        <w:rPr>
          <w:rFonts w:ascii="Times New Roman" w:hAnsi="Times New Roman" w:cs="Times New Roman"/>
          <w:b/>
          <w:noProof/>
          <w:lang w:val="id-ID"/>
        </w:rPr>
      </w:pPr>
      <w:r w:rsidRPr="004040F1">
        <w:rPr>
          <w:rFonts w:ascii="Times New Roman" w:hAnsi="Times New Roman" w:cs="Times New Roman"/>
          <w:b/>
          <w:noProof/>
          <w:lang w:val="id-ID"/>
        </w:rPr>
        <w:br w:type="page"/>
      </w:r>
    </w:p>
    <w:p w14:paraId="18B25C77" w14:textId="2A659CA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lastRenderedPageBreak/>
        <w:t>PASAL 6</w:t>
      </w:r>
    </w:p>
    <w:p w14:paraId="0D91F862"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PAJAK</w:t>
      </w:r>
    </w:p>
    <w:p w14:paraId="1029BC47" w14:textId="2EA798C2" w:rsidR="008C0E36" w:rsidRPr="004040F1" w:rsidRDefault="008C0E36" w:rsidP="008C0E36">
      <w:pPr>
        <w:spacing w:after="0" w:line="240" w:lineRule="auto"/>
        <w:contextualSpacing/>
        <w:jc w:val="center"/>
        <w:rPr>
          <w:rFonts w:ascii="Times New Roman" w:hAnsi="Times New Roman" w:cs="Times New Roman"/>
          <w:b/>
          <w:i/>
          <w:noProof/>
          <w:color w:val="FF0000"/>
        </w:rPr>
      </w:pPr>
      <w:r w:rsidRPr="004040F1">
        <w:rPr>
          <w:rFonts w:ascii="Times New Roman" w:hAnsi="Times New Roman" w:cs="Times New Roman"/>
          <w:b/>
          <w:i/>
          <w:noProof/>
          <w:color w:val="FF0000"/>
          <w:highlight w:val="yellow"/>
        </w:rPr>
        <w:t>[Catatan: ketentuan Pajak ini mohon dapat dikonsultasikan kepada tim tax masing-masing perusahaan.]</w:t>
      </w:r>
    </w:p>
    <w:p w14:paraId="487DCFC1" w14:textId="77777777" w:rsidR="008C0E36" w:rsidRPr="004040F1" w:rsidRDefault="008C0E36" w:rsidP="006F397B">
      <w:pPr>
        <w:spacing w:after="0" w:line="240" w:lineRule="auto"/>
        <w:contextualSpacing/>
        <w:jc w:val="center"/>
        <w:rPr>
          <w:rFonts w:ascii="Times New Roman" w:hAnsi="Times New Roman" w:cs="Times New Roman"/>
          <w:b/>
          <w:noProof/>
          <w:lang w:val="id-ID"/>
        </w:rPr>
      </w:pPr>
    </w:p>
    <w:p w14:paraId="65487281" w14:textId="410DEE1E" w:rsidR="00494DFE" w:rsidRPr="004040F1" w:rsidRDefault="00494DFE" w:rsidP="00494DFE">
      <w:pPr>
        <w:spacing w:after="0"/>
        <w:ind w:left="720" w:hanging="720"/>
        <w:contextualSpacing/>
        <w:jc w:val="both"/>
        <w:rPr>
          <w:rFonts w:ascii="Times New Roman" w:hAnsi="Times New Roman" w:cs="Times New Roman"/>
          <w:noProof/>
          <w:lang w:val="id-ID"/>
        </w:rPr>
      </w:pPr>
      <w:r w:rsidRPr="004040F1">
        <w:rPr>
          <w:rFonts w:ascii="Times New Roman" w:hAnsi="Times New Roman" w:cs="Times New Roman"/>
          <w:noProof/>
        </w:rPr>
        <w:t>6</w:t>
      </w:r>
      <w:r w:rsidRPr="004040F1">
        <w:rPr>
          <w:rFonts w:ascii="Times New Roman" w:hAnsi="Times New Roman" w:cs="Times New Roman"/>
          <w:noProof/>
          <w:lang w:val="id-ID"/>
        </w:rPr>
        <w:t>.1</w:t>
      </w:r>
      <w:r w:rsidRPr="004040F1">
        <w:rPr>
          <w:rFonts w:ascii="Times New Roman" w:hAnsi="Times New Roman" w:cs="Times New Roman"/>
          <w:noProof/>
          <w:lang w:val="id-ID"/>
        </w:rPr>
        <w:tab/>
        <w:t xml:space="preserve">Pajak-pajak yang menjadi kewajiban Pihak Pertama sesuai peraturan perundang-undangan yang berlaku wajib ditanggung oleh Pihak Pertama sepenuhnya dan Pajak-pajak yang menjadi kewajiban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wajib ditanggung oleh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sepenuhnya sebagaimana diatur dalam peraturan perundang-undangan yang berlaku.</w:t>
      </w:r>
    </w:p>
    <w:p w14:paraId="275DADAF" w14:textId="77777777" w:rsidR="00494DFE" w:rsidRPr="004040F1" w:rsidRDefault="00494DFE" w:rsidP="00494DFE">
      <w:pPr>
        <w:spacing w:after="0"/>
        <w:ind w:left="720" w:hanging="720"/>
        <w:contextualSpacing/>
        <w:jc w:val="both"/>
        <w:rPr>
          <w:rFonts w:ascii="Times New Roman" w:hAnsi="Times New Roman" w:cs="Times New Roman"/>
          <w:noProof/>
          <w:lang w:val="id-ID"/>
        </w:rPr>
      </w:pPr>
    </w:p>
    <w:p w14:paraId="4FDCDEDA" w14:textId="36C8C518" w:rsidR="00494DFE" w:rsidRPr="004040F1" w:rsidRDefault="00494DFE" w:rsidP="00494DFE">
      <w:pPr>
        <w:spacing w:after="0"/>
        <w:ind w:left="720" w:hanging="720"/>
        <w:contextualSpacing/>
        <w:jc w:val="both"/>
        <w:rPr>
          <w:rFonts w:ascii="Times New Roman" w:hAnsi="Times New Roman" w:cs="Times New Roman"/>
          <w:noProof/>
          <w:lang w:val="id-ID"/>
        </w:rPr>
      </w:pPr>
      <w:r w:rsidRPr="004040F1">
        <w:rPr>
          <w:rFonts w:ascii="Times New Roman" w:hAnsi="Times New Roman" w:cs="Times New Roman"/>
          <w:noProof/>
          <w:lang w:val="id-ID"/>
        </w:rPr>
        <w:t>6.2</w:t>
      </w:r>
      <w:r w:rsidRPr="004040F1">
        <w:rPr>
          <w:rFonts w:ascii="Times New Roman" w:hAnsi="Times New Roman" w:cs="Times New Roman"/>
          <w:noProof/>
          <w:lang w:val="id-ID"/>
        </w:rPr>
        <w:tab/>
        <w:t xml:space="preserve">Pihak Pertama berhak melakukan pemotongan pajak dari setiap pembayaran kepada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sesuai dengan peraturan perpajakan yang berlaku dan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berhak untuk memungut PPN sesuai dengan peraturan perpajakan yang berlaku.</w:t>
      </w:r>
    </w:p>
    <w:p w14:paraId="675E2796" w14:textId="77777777" w:rsidR="00494DFE" w:rsidRPr="004040F1" w:rsidRDefault="00494DFE" w:rsidP="00494DFE">
      <w:pPr>
        <w:spacing w:after="0"/>
        <w:ind w:left="720" w:hanging="720"/>
        <w:contextualSpacing/>
        <w:jc w:val="both"/>
        <w:rPr>
          <w:rFonts w:ascii="Times New Roman" w:hAnsi="Times New Roman" w:cs="Times New Roman"/>
          <w:noProof/>
          <w:lang w:val="id-ID"/>
        </w:rPr>
      </w:pPr>
    </w:p>
    <w:p w14:paraId="22218FE4" w14:textId="0B14DF14" w:rsidR="00494DFE" w:rsidRPr="004040F1" w:rsidRDefault="00494DFE" w:rsidP="00494DFE">
      <w:pPr>
        <w:spacing w:after="0"/>
        <w:ind w:left="720" w:hanging="720"/>
        <w:contextualSpacing/>
        <w:jc w:val="both"/>
        <w:rPr>
          <w:rFonts w:ascii="Times New Roman" w:hAnsi="Times New Roman" w:cs="Times New Roman"/>
          <w:noProof/>
          <w:lang w:val="id-ID"/>
        </w:rPr>
      </w:pPr>
      <w:r w:rsidRPr="004040F1">
        <w:rPr>
          <w:rFonts w:ascii="Times New Roman" w:hAnsi="Times New Roman" w:cs="Times New Roman"/>
          <w:noProof/>
          <w:lang w:val="id-ID"/>
        </w:rPr>
        <w:t>6.3</w:t>
      </w:r>
      <w:r w:rsidRPr="004040F1">
        <w:rPr>
          <w:rFonts w:ascii="Times New Roman" w:hAnsi="Times New Roman" w:cs="Times New Roman"/>
          <w:noProof/>
          <w:lang w:val="id-ID"/>
        </w:rPr>
        <w:tab/>
        <w:t xml:space="preserve">Apabila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tidak menyetor dan melaporkan Pajak Pertambahan Nilai (”PPN”) yang sudah dipungut kepada Pihak Pertama sehingga mengakibatkan Pihak Pertama tidak dapat mengkreditkan PPN tersebut, Pihak Pertama berhak untuk menagihkan PPN yang telah dibayarkan tersebut kepada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dan karenanya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wajib membayar PPN yang telah dibayarkan tersebut kepada Pihak Pertama dengan mekanisme pembayaran yang ditentukan oleh Pihak Pertama.</w:t>
      </w:r>
    </w:p>
    <w:p w14:paraId="7C99F4F7" w14:textId="77777777" w:rsidR="00494DFE" w:rsidRPr="004040F1" w:rsidRDefault="00494DFE" w:rsidP="00494DFE">
      <w:pPr>
        <w:spacing w:after="0"/>
        <w:ind w:left="720" w:hanging="720"/>
        <w:contextualSpacing/>
        <w:jc w:val="both"/>
        <w:rPr>
          <w:rFonts w:ascii="Times New Roman" w:hAnsi="Times New Roman" w:cs="Times New Roman"/>
          <w:noProof/>
          <w:lang w:val="id-ID"/>
        </w:rPr>
      </w:pPr>
    </w:p>
    <w:p w14:paraId="3957B173" w14:textId="410D05AA" w:rsidR="00494DFE" w:rsidRPr="004040F1" w:rsidRDefault="00494DFE" w:rsidP="00494DFE">
      <w:pPr>
        <w:spacing w:after="0"/>
        <w:ind w:left="720" w:hanging="720"/>
        <w:contextualSpacing/>
        <w:jc w:val="both"/>
        <w:rPr>
          <w:rFonts w:ascii="Times New Roman" w:hAnsi="Times New Roman" w:cs="Times New Roman"/>
          <w:noProof/>
          <w:lang w:val="id-ID"/>
        </w:rPr>
      </w:pPr>
      <w:r w:rsidRPr="004040F1">
        <w:rPr>
          <w:rFonts w:ascii="Times New Roman" w:hAnsi="Times New Roman" w:cs="Times New Roman"/>
          <w:noProof/>
          <w:lang w:val="id-ID"/>
        </w:rPr>
        <w:t>6.4</w:t>
      </w:r>
      <w:r w:rsidRPr="004040F1">
        <w:rPr>
          <w:rFonts w:ascii="Times New Roman" w:hAnsi="Times New Roman" w:cs="Times New Roman"/>
          <w:noProof/>
          <w:lang w:val="id-ID"/>
        </w:rPr>
        <w:tab/>
        <w:t xml:space="preserve">Apabila Pihak Pertama memerlukan dokumen SPT, bukti pembayaran pajak dan/atau dokumen lain yang relevan dari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untuk kepentingan Pihak Pertama terkait dengan pelaksanaan kewenangan Direktorat Jenderal Pajak, maka Pihak Pertama dapat meminta kepada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dan </w:t>
      </w:r>
      <w:r w:rsidR="003A5062" w:rsidRPr="004040F1">
        <w:rPr>
          <w:rFonts w:ascii="Times New Roman" w:hAnsi="Times New Roman" w:cs="Times New Roman"/>
          <w:noProof/>
          <w:lang w:val="id-ID"/>
        </w:rPr>
        <w:t>Pihak Kedua</w:t>
      </w:r>
      <w:r w:rsidRPr="004040F1">
        <w:rPr>
          <w:rFonts w:ascii="Times New Roman" w:hAnsi="Times New Roman" w:cs="Times New Roman"/>
          <w:noProof/>
          <w:lang w:val="id-ID"/>
        </w:rPr>
        <w:t xml:space="preserve"> wajib menyediakan dokumen SPT, bukti pembayaran pajak dan/atau dokumen yang lain relevan dalam batas waktu yang ditentukan oleh Pihak Pertama.</w:t>
      </w:r>
    </w:p>
    <w:p w14:paraId="28C122E9" w14:textId="743F5D38" w:rsidR="00395C7B" w:rsidRPr="004040F1" w:rsidRDefault="00395C7B" w:rsidP="00494DFE">
      <w:pPr>
        <w:spacing w:after="0" w:line="240" w:lineRule="auto"/>
        <w:ind w:left="567" w:hanging="567"/>
        <w:contextualSpacing/>
        <w:jc w:val="both"/>
        <w:rPr>
          <w:rFonts w:ascii="Times New Roman" w:hAnsi="Times New Roman" w:cs="Times New Roman"/>
          <w:i/>
          <w:noProof/>
          <w:vertAlign w:val="superscript"/>
          <w:lang w:val="id-ID"/>
        </w:rPr>
      </w:pPr>
    </w:p>
    <w:p w14:paraId="71320F40" w14:textId="234DA92E"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7</w:t>
      </w:r>
    </w:p>
    <w:p w14:paraId="1D6BD3FB" w14:textId="505744C2" w:rsidR="006F59AA" w:rsidRPr="004040F1" w:rsidRDefault="00F95443"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PENGALIHAN PERJANJIAN DAN </w:t>
      </w:r>
      <w:r w:rsidR="006F59AA" w:rsidRPr="004040F1">
        <w:rPr>
          <w:rFonts w:ascii="Times New Roman" w:hAnsi="Times New Roman" w:cs="Times New Roman"/>
          <w:b/>
          <w:noProof/>
          <w:lang w:val="id-ID"/>
        </w:rPr>
        <w:t>SUBKONTRAKTOR</w:t>
      </w:r>
    </w:p>
    <w:p w14:paraId="4CAFF6C2" w14:textId="77777777" w:rsidR="006F59AA" w:rsidRPr="004040F1" w:rsidRDefault="006F59AA" w:rsidP="006F397B">
      <w:pPr>
        <w:spacing w:after="0" w:line="240" w:lineRule="auto"/>
        <w:contextualSpacing/>
        <w:jc w:val="center"/>
        <w:rPr>
          <w:rFonts w:ascii="Times New Roman" w:hAnsi="Times New Roman" w:cs="Times New Roman"/>
          <w:b/>
          <w:noProof/>
          <w:lang w:val="id-ID"/>
        </w:rPr>
      </w:pPr>
    </w:p>
    <w:p w14:paraId="3EF5A004" w14:textId="5D383A42" w:rsidR="00F95443" w:rsidRPr="004040F1" w:rsidRDefault="00F95443" w:rsidP="003C4D4A">
      <w:pPr>
        <w:pStyle w:val="ListParagraph"/>
        <w:numPr>
          <w:ilvl w:val="1"/>
          <w:numId w:val="24"/>
        </w:numPr>
        <w:spacing w:after="0" w:line="240" w:lineRule="auto"/>
        <w:ind w:left="567" w:hanging="567"/>
        <w:jc w:val="both"/>
        <w:rPr>
          <w:rFonts w:ascii="Times New Roman" w:hAnsi="Times New Roman" w:cs="Times New Roman"/>
          <w:bCs/>
          <w:noProof/>
          <w:lang w:val="id-ID"/>
        </w:rPr>
      </w:pPr>
      <w:r w:rsidRPr="004040F1">
        <w:rPr>
          <w:rFonts w:ascii="Times New Roman" w:hAnsi="Times New Roman" w:cs="Times New Roman"/>
          <w:bCs/>
          <w:noProof/>
          <w:lang w:val="id-ID"/>
        </w:rPr>
        <w:t>Pihak Kedua tidak diperkenankan mengalihkan hak dan kewajibannya berdasarkan Perjanjian ini kepada pihak ketiga manapun tanpa persetujuan tertulis terlebih dahulu dari Pihak Pertama.</w:t>
      </w:r>
    </w:p>
    <w:p w14:paraId="0A7C4A3A" w14:textId="77777777" w:rsidR="00F95443" w:rsidRPr="004040F1" w:rsidRDefault="00F95443" w:rsidP="00F95443">
      <w:pPr>
        <w:pStyle w:val="ListParagraph"/>
        <w:spacing w:after="0" w:line="240" w:lineRule="auto"/>
        <w:ind w:left="567"/>
        <w:jc w:val="both"/>
        <w:rPr>
          <w:rFonts w:ascii="Times New Roman" w:hAnsi="Times New Roman" w:cs="Times New Roman"/>
          <w:bCs/>
          <w:noProof/>
          <w:lang w:val="id-ID"/>
        </w:rPr>
      </w:pPr>
    </w:p>
    <w:p w14:paraId="3FC6558A" w14:textId="77415262" w:rsidR="009E5889" w:rsidRPr="004040F1" w:rsidRDefault="00F95443" w:rsidP="003C4D4A">
      <w:pPr>
        <w:pStyle w:val="ListParagraph"/>
        <w:numPr>
          <w:ilvl w:val="1"/>
          <w:numId w:val="24"/>
        </w:numPr>
        <w:spacing w:after="0" w:line="240" w:lineRule="auto"/>
        <w:ind w:left="567" w:hanging="567"/>
        <w:jc w:val="both"/>
        <w:rPr>
          <w:rFonts w:ascii="Times New Roman" w:hAnsi="Times New Roman" w:cs="Times New Roman"/>
          <w:bCs/>
          <w:noProof/>
          <w:lang w:val="id-ID"/>
        </w:rPr>
      </w:pPr>
      <w:r w:rsidRPr="004040F1">
        <w:rPr>
          <w:rFonts w:ascii="Times New Roman" w:hAnsi="Times New Roman" w:cs="Times New Roman"/>
          <w:bCs/>
          <w:noProof/>
          <w:lang w:val="id-ID"/>
        </w:rPr>
        <w:t xml:space="preserve">Pihak Kedua tidak diperkenankan untuk melakukan subkontrak atas sebagian ataupun seluruh Jasa tanpa mendapatkan persetujuan tertulis terlebih dahulu dari Pihak Pertama. </w:t>
      </w:r>
      <w:r w:rsidR="009E5889" w:rsidRPr="004040F1">
        <w:rPr>
          <w:rFonts w:ascii="Times New Roman" w:hAnsi="Times New Roman" w:cs="Times New Roman"/>
          <w:noProof/>
          <w:lang w:val="id-ID"/>
        </w:rPr>
        <w:t>Dalam hal Pihak Pertama memberikan persetujuan tertulis atas hal tersebut</w:t>
      </w:r>
      <w:r w:rsidR="009E5889" w:rsidRPr="004040F1">
        <w:rPr>
          <w:rFonts w:ascii="Times New Roman" w:hAnsi="Times New Roman" w:cs="Times New Roman"/>
          <w:noProof/>
        </w:rPr>
        <w:t>: (i)</w:t>
      </w:r>
      <w:r w:rsidR="009E5889" w:rsidRPr="004040F1">
        <w:rPr>
          <w:rFonts w:ascii="Times New Roman" w:hAnsi="Times New Roman" w:cs="Times New Roman"/>
          <w:noProof/>
          <w:lang w:val="id-ID"/>
        </w:rPr>
        <w:t xml:space="preserve"> pelaksanaan Jasa yang disubkontrakkan tersebut tetap menjadi tanggung jawab sepenuhnya dari Pihak Kedua</w:t>
      </w:r>
      <w:r w:rsidR="009E5889" w:rsidRPr="004040F1">
        <w:rPr>
          <w:rFonts w:ascii="Times New Roman" w:hAnsi="Times New Roman" w:cs="Times New Roman"/>
          <w:noProof/>
        </w:rPr>
        <w:t>; (ii) Pihak Kedua bertanggung jawab atas seluruh biaya yang ditimbulkan dari tenaga kerja atau tenaga kerja sub-kontraktor Pihak Kedua dalam melaksanakan Jasa; dan (iii) Pihak Kedua wajib untuk memastikan bahwa sub-kontraktor memenuhi standar keamanan, keselamatan, kesehatan sebagaimana diatur dalam Perjanjian ini.</w:t>
      </w:r>
    </w:p>
    <w:p w14:paraId="5AB8663E" w14:textId="77777777" w:rsidR="006F59AA" w:rsidRDefault="006F59AA" w:rsidP="009E5889">
      <w:pPr>
        <w:pStyle w:val="ListParagraph"/>
        <w:spacing w:after="0" w:line="240" w:lineRule="auto"/>
        <w:ind w:left="567"/>
        <w:jc w:val="both"/>
        <w:rPr>
          <w:rFonts w:ascii="Times New Roman" w:hAnsi="Times New Roman" w:cs="Times New Roman"/>
          <w:bCs/>
          <w:noProof/>
          <w:lang w:val="id-ID"/>
        </w:rPr>
      </w:pPr>
    </w:p>
    <w:p w14:paraId="7E669F2B"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77C18B58"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744973CD"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4D29F350"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00C57C46"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4C3FE585"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37EBC07C"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50BCBAB1" w14:textId="77777777" w:rsidR="000C3624" w:rsidRDefault="000C3624" w:rsidP="009E5889">
      <w:pPr>
        <w:pStyle w:val="ListParagraph"/>
        <w:spacing w:after="0" w:line="240" w:lineRule="auto"/>
        <w:ind w:left="567"/>
        <w:jc w:val="both"/>
        <w:rPr>
          <w:rFonts w:ascii="Times New Roman" w:hAnsi="Times New Roman" w:cs="Times New Roman"/>
          <w:bCs/>
          <w:noProof/>
          <w:lang w:val="id-ID"/>
        </w:rPr>
      </w:pPr>
    </w:p>
    <w:p w14:paraId="53EBB509" w14:textId="77777777" w:rsidR="000C3624" w:rsidRPr="004040F1" w:rsidRDefault="000C3624" w:rsidP="009E5889">
      <w:pPr>
        <w:pStyle w:val="ListParagraph"/>
        <w:spacing w:after="0" w:line="240" w:lineRule="auto"/>
        <w:ind w:left="567"/>
        <w:jc w:val="both"/>
        <w:rPr>
          <w:rFonts w:ascii="Times New Roman" w:hAnsi="Times New Roman" w:cs="Times New Roman"/>
          <w:bCs/>
          <w:noProof/>
          <w:lang w:val="id-ID"/>
        </w:rPr>
      </w:pPr>
    </w:p>
    <w:p w14:paraId="639BC0E9" w14:textId="77777777" w:rsidR="0049787E" w:rsidRPr="004040F1" w:rsidRDefault="0049787E" w:rsidP="006F397B">
      <w:pPr>
        <w:pStyle w:val="Heading4"/>
        <w:contextualSpacing/>
        <w:rPr>
          <w:rFonts w:ascii="Times New Roman" w:hAnsi="Times New Roman"/>
          <w:noProof/>
          <w:sz w:val="22"/>
          <w:szCs w:val="22"/>
          <w:lang w:val="id-ID"/>
        </w:rPr>
      </w:pPr>
      <w:r w:rsidRPr="004040F1">
        <w:rPr>
          <w:rFonts w:ascii="Times New Roman" w:hAnsi="Times New Roman"/>
          <w:noProof/>
          <w:sz w:val="22"/>
          <w:szCs w:val="22"/>
          <w:lang w:val="id-ID"/>
        </w:rPr>
        <w:lastRenderedPageBreak/>
        <w:t>PASAL 8</w:t>
      </w:r>
    </w:p>
    <w:p w14:paraId="04BD00EC" w14:textId="77777777" w:rsidR="00A665AC" w:rsidRPr="004040F1" w:rsidRDefault="00A665AC" w:rsidP="00A665AC">
      <w:pPr>
        <w:ind w:right="4"/>
        <w:contextualSpacing/>
        <w:jc w:val="center"/>
        <w:rPr>
          <w:rFonts w:ascii="Times New Roman" w:hAnsi="Times New Roman" w:cs="Times New Roman"/>
          <w:noProof/>
          <w:lang w:val="id-ID" w:eastAsia="id-ID"/>
        </w:rPr>
      </w:pPr>
      <w:r w:rsidRPr="004040F1">
        <w:rPr>
          <w:rFonts w:ascii="Times New Roman" w:hAnsi="Times New Roman" w:cs="Times New Roman"/>
          <w:b/>
          <w:i/>
          <w:noProof/>
          <w:color w:val="FF0000"/>
          <w:highlight w:val="yellow"/>
        </w:rPr>
        <w:t>[</w:t>
      </w:r>
      <w:r w:rsidRPr="004040F1">
        <w:rPr>
          <w:rFonts w:ascii="Times New Roman" w:hAnsi="Times New Roman" w:cs="Times New Roman"/>
          <w:b/>
          <w:i/>
          <w:noProof/>
          <w:color w:val="FF0000"/>
        </w:rPr>
        <w:t>jika aktivitas tidak berada di wilayah IUP/Operasional Tambang)</w:t>
      </w:r>
    </w:p>
    <w:p w14:paraId="61D900F3" w14:textId="77777777" w:rsidR="00A665AC" w:rsidRPr="004040F1" w:rsidRDefault="00A665AC" w:rsidP="00A665AC">
      <w:pPr>
        <w:spacing w:after="0" w:line="240" w:lineRule="auto"/>
        <w:contextualSpacing/>
        <w:jc w:val="center"/>
        <w:rPr>
          <w:rFonts w:ascii="Times New Roman" w:hAnsi="Times New Roman" w:cs="Times New Roman"/>
          <w:b/>
          <w:noProof/>
          <w:lang w:val="id-ID"/>
        </w:rPr>
      </w:pPr>
    </w:p>
    <w:p w14:paraId="5D06525A" w14:textId="77777777" w:rsidR="00A665AC" w:rsidRPr="004040F1" w:rsidRDefault="00A665AC" w:rsidP="00A665AC">
      <w:pPr>
        <w:spacing w:after="0" w:line="240" w:lineRule="auto"/>
        <w:contextualSpacing/>
        <w:jc w:val="center"/>
        <w:rPr>
          <w:rFonts w:ascii="Times New Roman" w:hAnsi="Times New Roman" w:cs="Times New Roman"/>
          <w:noProof/>
          <w:lang w:val="id-ID" w:eastAsia="id-ID"/>
        </w:rPr>
      </w:pPr>
      <w:r w:rsidRPr="004040F1">
        <w:rPr>
          <w:rFonts w:ascii="Times New Roman" w:hAnsi="Times New Roman" w:cs="Times New Roman"/>
          <w:b/>
          <w:bCs/>
          <w:noProof/>
          <w:lang w:val="id-ID" w:eastAsia="id-ID"/>
        </w:rPr>
        <w:t>KOMITMEN MENJALANKAN KESEHATAN DAN KESELAMATAN KERJA</w:t>
      </w:r>
    </w:p>
    <w:p w14:paraId="56922BFF" w14:textId="77777777" w:rsidR="00A665AC" w:rsidRPr="004040F1" w:rsidRDefault="00A665AC" w:rsidP="00A665AC">
      <w:pPr>
        <w:ind w:right="4"/>
        <w:contextualSpacing/>
        <w:jc w:val="center"/>
        <w:rPr>
          <w:rFonts w:ascii="Times New Roman" w:hAnsi="Times New Roman" w:cs="Times New Roman"/>
          <w:b/>
          <w:bCs/>
          <w:noProof/>
          <w:lang w:val="id-ID" w:eastAsia="id-ID"/>
        </w:rPr>
      </w:pPr>
      <w:r w:rsidRPr="004040F1">
        <w:rPr>
          <w:rFonts w:ascii="Times New Roman" w:hAnsi="Times New Roman" w:cs="Times New Roman"/>
          <w:b/>
          <w:bCs/>
          <w:noProof/>
          <w:lang w:val="id-ID" w:eastAsia="id-ID"/>
        </w:rPr>
        <w:t>SERTA LINGKUNGAN HIDUP</w:t>
      </w:r>
    </w:p>
    <w:p w14:paraId="40AEC5A8" w14:textId="77777777" w:rsidR="00A665AC" w:rsidRPr="004040F1" w:rsidRDefault="00A665AC" w:rsidP="00A665AC">
      <w:pPr>
        <w:contextualSpacing/>
        <w:jc w:val="center"/>
        <w:rPr>
          <w:rFonts w:ascii="Times New Roman" w:hAnsi="Times New Roman" w:cs="Times New Roman"/>
          <w:b/>
          <w:i/>
          <w:noProof/>
          <w:color w:val="FF0000"/>
        </w:rPr>
      </w:pPr>
      <w:r w:rsidRPr="004040F1">
        <w:rPr>
          <w:rFonts w:ascii="Times New Roman" w:hAnsi="Times New Roman" w:cs="Times New Roman"/>
          <w:b/>
          <w:i/>
          <w:noProof/>
          <w:color w:val="FF0000"/>
          <w:highlight w:val="yellow"/>
        </w:rPr>
        <w:t>[Catatan: ketentuan ini mohon dapat dikonsultasikan kepada tim QHSE masing-masing perusahaan.]</w:t>
      </w:r>
    </w:p>
    <w:p w14:paraId="0BE186B7" w14:textId="77777777" w:rsidR="00A665AC" w:rsidRPr="004040F1" w:rsidRDefault="00A665AC" w:rsidP="00A665AC">
      <w:pPr>
        <w:ind w:right="4"/>
        <w:contextualSpacing/>
        <w:jc w:val="center"/>
        <w:rPr>
          <w:rFonts w:ascii="Times New Roman" w:hAnsi="Times New Roman" w:cs="Times New Roman"/>
          <w:b/>
          <w:bCs/>
          <w:noProof/>
          <w:lang w:val="id-ID" w:eastAsia="id-ID"/>
        </w:rPr>
      </w:pPr>
    </w:p>
    <w:p w14:paraId="65F9D54C" w14:textId="13E2BC88"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noProof/>
          <w:lang w:val="id-ID"/>
        </w:rPr>
        <w:t xml:space="preserve">Pihak Kedua wajib mengedepankan </w:t>
      </w:r>
      <w:r w:rsidR="00397A6B" w:rsidRPr="004040F1">
        <w:rPr>
          <w:rFonts w:ascii="Times New Roman" w:hAnsi="Times New Roman" w:cs="Times New Roman"/>
          <w:noProof/>
          <w:lang w:val="id-ID"/>
        </w:rPr>
        <w:t>Kesehatan, Keselamatan Kerja dan</w:t>
      </w:r>
      <w:r w:rsidRPr="004040F1">
        <w:rPr>
          <w:rFonts w:ascii="Times New Roman" w:hAnsi="Times New Roman" w:cs="Times New Roman"/>
          <w:noProof/>
          <w:lang w:val="id-ID"/>
        </w:rPr>
        <w:t xml:space="preserve"> Lingkungan Hidup (K3LH) di Lokasi Jasa.</w:t>
      </w:r>
    </w:p>
    <w:p w14:paraId="3C78B501" w14:textId="77777777" w:rsidR="00A665AC" w:rsidRPr="004040F1" w:rsidRDefault="00A665AC" w:rsidP="00A665AC">
      <w:pPr>
        <w:spacing w:after="0"/>
        <w:ind w:left="360"/>
        <w:contextualSpacing/>
        <w:jc w:val="both"/>
        <w:rPr>
          <w:rFonts w:ascii="Times New Roman" w:hAnsi="Times New Roman" w:cs="Times New Roman"/>
          <w:bCs/>
          <w:noProof/>
          <w:color w:val="000000"/>
          <w:lang w:val="id-ID"/>
        </w:rPr>
      </w:pPr>
    </w:p>
    <w:p w14:paraId="7DC4AC85" w14:textId="29611AA4"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Pihak Kedua wajib mematuhi dan menjalankan peraturan-peraturan tentang keselamatan dan kesehatan kerja yang berlaku dan peraturan yang diberlakukan oleh Pihak Pihak Jasa.</w:t>
      </w:r>
    </w:p>
    <w:p w14:paraId="7D1B5D41" w14:textId="77777777" w:rsidR="00A665AC" w:rsidRPr="004040F1" w:rsidRDefault="00A665AC" w:rsidP="00A665AC">
      <w:pPr>
        <w:spacing w:after="0"/>
        <w:ind w:left="360"/>
        <w:contextualSpacing/>
        <w:jc w:val="both"/>
        <w:rPr>
          <w:rFonts w:ascii="Times New Roman" w:hAnsi="Times New Roman" w:cs="Times New Roman"/>
          <w:bCs/>
          <w:noProof/>
          <w:color w:val="000000"/>
          <w:lang w:val="id-ID"/>
        </w:rPr>
      </w:pPr>
    </w:p>
    <w:p w14:paraId="1DD57908" w14:textId="24FC8FC7"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 xml:space="preserve">Pihak Kedua harus menyediakan segala peralatan, perlengkapan, alat pelindung diri dan fasilitas yang diperlukan untuk </w:t>
      </w:r>
      <w:r w:rsidR="00397A6B" w:rsidRPr="004040F1">
        <w:rPr>
          <w:rFonts w:ascii="Times New Roman" w:hAnsi="Times New Roman" w:cs="Times New Roman"/>
          <w:noProof/>
          <w:lang w:val="id-ID"/>
        </w:rPr>
        <w:t>Kesehatan, Keselamatan Kerja dan</w:t>
      </w:r>
      <w:r w:rsidRPr="004040F1">
        <w:rPr>
          <w:rFonts w:ascii="Times New Roman" w:hAnsi="Times New Roman" w:cs="Times New Roman"/>
          <w:noProof/>
          <w:lang w:val="id-ID"/>
        </w:rPr>
        <w:t xml:space="preserve"> Lingkungan Hidup (K3LH)</w:t>
      </w:r>
      <w:r w:rsidRPr="004040F1">
        <w:rPr>
          <w:rFonts w:ascii="Times New Roman" w:hAnsi="Times New Roman" w:cs="Times New Roman"/>
          <w:bCs/>
          <w:noProof/>
          <w:color w:val="000000"/>
          <w:lang w:val="id-ID"/>
        </w:rPr>
        <w:t>.</w:t>
      </w:r>
    </w:p>
    <w:p w14:paraId="2190E978" w14:textId="77777777" w:rsidR="00A665AC" w:rsidRPr="004040F1" w:rsidRDefault="00A665AC" w:rsidP="00A665AC">
      <w:pPr>
        <w:spacing w:after="0"/>
        <w:ind w:left="360" w:hanging="720"/>
        <w:contextualSpacing/>
        <w:jc w:val="both"/>
        <w:rPr>
          <w:rFonts w:ascii="Times New Roman" w:hAnsi="Times New Roman" w:cs="Times New Roman"/>
          <w:bCs/>
          <w:noProof/>
          <w:color w:val="000000"/>
          <w:lang w:val="id-ID"/>
        </w:rPr>
      </w:pPr>
    </w:p>
    <w:p w14:paraId="4F5977F6" w14:textId="1CF061E3"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Pihak Pertama harus menyediakan secara cuma-cuma alat pelindung diri yang diperlukan bagi pekerjanya sesuai dengan jenis sifat dan bahaya pada pekerjaannya.</w:t>
      </w:r>
    </w:p>
    <w:p w14:paraId="365BEA44" w14:textId="77777777" w:rsidR="00A665AC" w:rsidRPr="004040F1" w:rsidRDefault="00A665AC" w:rsidP="00A665AC">
      <w:pPr>
        <w:spacing w:after="0"/>
        <w:ind w:left="360" w:hanging="720"/>
        <w:contextualSpacing/>
        <w:jc w:val="both"/>
        <w:rPr>
          <w:rFonts w:ascii="Times New Roman" w:hAnsi="Times New Roman" w:cs="Times New Roman"/>
          <w:bCs/>
          <w:noProof/>
          <w:color w:val="000000"/>
          <w:lang w:val="id-ID"/>
        </w:rPr>
      </w:pPr>
    </w:p>
    <w:p w14:paraId="7F36FAA1" w14:textId="7A2E6FC1"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 xml:space="preserve">Pihak Kedua berkewajiban mengawasi, mengingatkan dan menegur pekerjanya atas apabila melanggar </w:t>
      </w:r>
      <w:r w:rsidR="00397A6B" w:rsidRPr="004040F1">
        <w:rPr>
          <w:rFonts w:ascii="Times New Roman" w:hAnsi="Times New Roman" w:cs="Times New Roman"/>
          <w:noProof/>
          <w:lang w:val="id-ID"/>
        </w:rPr>
        <w:t>Kesehatan, Keselamatan Kerja dan</w:t>
      </w:r>
      <w:r w:rsidRPr="004040F1">
        <w:rPr>
          <w:rFonts w:ascii="Times New Roman" w:hAnsi="Times New Roman" w:cs="Times New Roman"/>
          <w:noProof/>
          <w:lang w:val="id-ID"/>
        </w:rPr>
        <w:t xml:space="preserve"> Lingkungan Hidup (K3LH) </w:t>
      </w:r>
      <w:r w:rsidRPr="004040F1">
        <w:rPr>
          <w:rFonts w:ascii="Times New Roman" w:hAnsi="Times New Roman" w:cs="Times New Roman"/>
          <w:bCs/>
          <w:noProof/>
          <w:color w:val="000000"/>
          <w:lang w:val="id-ID"/>
        </w:rPr>
        <w:t>di Lokasi Jasa.</w:t>
      </w:r>
    </w:p>
    <w:p w14:paraId="7B3A0113" w14:textId="77777777" w:rsidR="00A665AC" w:rsidRPr="004040F1" w:rsidRDefault="00A665AC" w:rsidP="00A665AC">
      <w:pPr>
        <w:spacing w:after="0"/>
        <w:ind w:left="360" w:hanging="720"/>
        <w:contextualSpacing/>
        <w:jc w:val="both"/>
        <w:rPr>
          <w:rFonts w:ascii="Times New Roman" w:hAnsi="Times New Roman" w:cs="Times New Roman"/>
          <w:bCs/>
          <w:noProof/>
          <w:color w:val="000000"/>
          <w:lang w:val="id-ID"/>
        </w:rPr>
      </w:pPr>
    </w:p>
    <w:p w14:paraId="7B482937" w14:textId="366B3EB6"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noProof/>
          <w:lang w:val="id-ID" w:eastAsia="id-ID"/>
        </w:rPr>
        <w:t xml:space="preserve">Pihak Kedua berkewajiban untuk memberikan pelatihan atau keterampilan kepada pekerjanya yang terkait dengan masalah </w:t>
      </w:r>
      <w:r w:rsidR="00397A6B" w:rsidRPr="004040F1">
        <w:rPr>
          <w:rFonts w:ascii="Times New Roman" w:hAnsi="Times New Roman" w:cs="Times New Roman"/>
          <w:noProof/>
          <w:lang w:val="id-ID"/>
        </w:rPr>
        <w:t>Kesehatan, Keselamatan Kerja dan</w:t>
      </w:r>
      <w:r w:rsidRPr="004040F1">
        <w:rPr>
          <w:rFonts w:ascii="Times New Roman" w:hAnsi="Times New Roman" w:cs="Times New Roman"/>
          <w:noProof/>
          <w:lang w:val="id-ID"/>
        </w:rPr>
        <w:t xml:space="preserve"> Lingkungan Hidup (K3LH)</w:t>
      </w:r>
      <w:r w:rsidRPr="004040F1">
        <w:rPr>
          <w:rFonts w:ascii="Times New Roman" w:hAnsi="Times New Roman" w:cs="Times New Roman"/>
          <w:noProof/>
          <w:lang w:val="id-ID" w:eastAsia="id-ID"/>
        </w:rPr>
        <w:t>.</w:t>
      </w:r>
    </w:p>
    <w:p w14:paraId="1A6211CD" w14:textId="77777777" w:rsidR="00A665AC" w:rsidRPr="004040F1" w:rsidRDefault="00A665AC" w:rsidP="00A665AC">
      <w:pPr>
        <w:spacing w:after="0"/>
        <w:ind w:left="360"/>
        <w:contextualSpacing/>
        <w:jc w:val="both"/>
        <w:rPr>
          <w:rFonts w:ascii="Times New Roman" w:hAnsi="Times New Roman" w:cs="Times New Roman"/>
          <w:bCs/>
          <w:noProof/>
          <w:color w:val="000000"/>
          <w:lang w:val="id-ID"/>
        </w:rPr>
      </w:pPr>
    </w:p>
    <w:p w14:paraId="3F51B1D3" w14:textId="77777777" w:rsidR="00A665AC" w:rsidRPr="004040F1" w:rsidRDefault="00A665AC" w:rsidP="003C4D4A">
      <w:pPr>
        <w:pStyle w:val="ListParagraph"/>
        <w:numPr>
          <w:ilvl w:val="0"/>
          <w:numId w:val="30"/>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Dalam hal Jasa dilaksanakan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3C1FC903"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2A6F5E5E"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0D8413AB"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jika terjadi insiden lingkungan/pencemaran lingkungan hidup di wilayah operasional Pihak Pertama, maka segala biaya penanganan/penanggulangan yang timbul sepenuhnya ditanggung oleh Pihak Pihak Kedua;</w:t>
      </w:r>
    </w:p>
    <w:p w14:paraId="1EF34098"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w:t>
      </w:r>
      <w:r w:rsidRPr="004040F1">
        <w:rPr>
          <w:rFonts w:ascii="Times New Roman" w:hAnsi="Times New Roman" w:cs="Times New Roman"/>
          <w:noProof/>
          <w:lang w:val="id-ID"/>
        </w:rPr>
        <w:t>Keselamatan Pertambangan dan Lingkungan Hidup (KPLH)</w:t>
      </w:r>
      <w:r w:rsidRPr="004040F1">
        <w:rPr>
          <w:rFonts w:ascii="Times New Roman" w:hAnsi="Times New Roman" w:cs="Times New Roman"/>
          <w:bCs/>
          <w:noProof/>
          <w:color w:val="000000"/>
          <w:lang w:val="id-ID"/>
        </w:rPr>
        <w:t xml:space="preserve"> yang telah ditetapkan Pihak Pertama dan/atau Kepala Teknik Tambang.</w:t>
      </w:r>
    </w:p>
    <w:p w14:paraId="7501C6E8" w14:textId="4A568FBD" w:rsidR="00A665AC" w:rsidRPr="004040F1" w:rsidRDefault="00B065BD" w:rsidP="00A665AC">
      <w:pPr>
        <w:contextualSpacing/>
        <w:jc w:val="center"/>
        <w:rPr>
          <w:rFonts w:ascii="Times New Roman" w:hAnsi="Times New Roman" w:cs="Times New Roman"/>
          <w:b/>
          <w:noProof/>
          <w:color w:val="FF0000"/>
          <w:lang w:val="id-ID"/>
        </w:rPr>
      </w:pPr>
      <w:r w:rsidRPr="004040F1">
        <w:rPr>
          <w:rFonts w:ascii="Times New Roman" w:hAnsi="Times New Roman" w:cs="Times New Roman"/>
          <w:b/>
          <w:noProof/>
          <w:color w:val="FF0000"/>
          <w:lang w:val="id-ID"/>
        </w:rPr>
        <w:lastRenderedPageBreak/>
        <w:t>atau</w:t>
      </w:r>
    </w:p>
    <w:p w14:paraId="60389B41" w14:textId="4DDA2E6B" w:rsidR="00A665AC" w:rsidRPr="004040F1" w:rsidRDefault="00A665AC" w:rsidP="00A665AC">
      <w:pPr>
        <w:ind w:right="4"/>
        <w:contextualSpacing/>
        <w:jc w:val="center"/>
        <w:rPr>
          <w:rFonts w:ascii="Times New Roman" w:hAnsi="Times New Roman" w:cs="Times New Roman"/>
          <w:b/>
          <w:i/>
          <w:noProof/>
          <w:color w:val="FF0000"/>
        </w:rPr>
      </w:pPr>
      <w:r w:rsidRPr="004040F1">
        <w:rPr>
          <w:rFonts w:ascii="Times New Roman" w:hAnsi="Times New Roman" w:cs="Times New Roman"/>
          <w:b/>
          <w:i/>
          <w:noProof/>
          <w:color w:val="FF0000"/>
          <w:highlight w:val="yellow"/>
        </w:rPr>
        <w:t>[</w:t>
      </w:r>
      <w:r w:rsidRPr="004040F1">
        <w:rPr>
          <w:rFonts w:ascii="Times New Roman" w:hAnsi="Times New Roman" w:cs="Times New Roman"/>
          <w:b/>
          <w:i/>
          <w:noProof/>
          <w:color w:val="FF0000"/>
        </w:rPr>
        <w:t xml:space="preserve">jika aktivitas </w:t>
      </w:r>
      <w:r w:rsidRPr="004040F1">
        <w:rPr>
          <w:rFonts w:ascii="Times New Roman" w:hAnsi="Times New Roman" w:cs="Times New Roman"/>
          <w:b/>
          <w:i/>
          <w:noProof/>
          <w:color w:val="FF0000"/>
          <w:u w:val="single"/>
        </w:rPr>
        <w:t>berada</w:t>
      </w:r>
      <w:r w:rsidRPr="004040F1">
        <w:rPr>
          <w:rFonts w:ascii="Times New Roman" w:hAnsi="Times New Roman" w:cs="Times New Roman"/>
          <w:b/>
          <w:i/>
          <w:noProof/>
          <w:color w:val="FF0000"/>
        </w:rPr>
        <w:t xml:space="preserve"> di wilayah IUP/Oper</w:t>
      </w:r>
      <w:r w:rsidR="00475E50" w:rsidRPr="004040F1">
        <w:rPr>
          <w:rFonts w:ascii="Times New Roman" w:hAnsi="Times New Roman" w:cs="Times New Roman"/>
          <w:b/>
          <w:i/>
          <w:noProof/>
          <w:color w:val="FF0000"/>
        </w:rPr>
        <w:t>as</w:t>
      </w:r>
      <w:r w:rsidRPr="004040F1">
        <w:rPr>
          <w:rFonts w:ascii="Times New Roman" w:hAnsi="Times New Roman" w:cs="Times New Roman"/>
          <w:b/>
          <w:i/>
          <w:noProof/>
          <w:color w:val="FF0000"/>
        </w:rPr>
        <w:t>ional Tambang)</w:t>
      </w:r>
    </w:p>
    <w:p w14:paraId="76A8F8E2" w14:textId="77777777" w:rsidR="00A665AC" w:rsidRPr="004040F1" w:rsidRDefault="00A665AC" w:rsidP="00A665AC">
      <w:pPr>
        <w:ind w:right="4"/>
        <w:contextualSpacing/>
        <w:jc w:val="center"/>
        <w:rPr>
          <w:rFonts w:ascii="Times New Roman" w:hAnsi="Times New Roman" w:cs="Times New Roman"/>
          <w:noProof/>
          <w:lang w:val="id-ID" w:eastAsia="id-ID"/>
        </w:rPr>
      </w:pPr>
      <w:r w:rsidRPr="004040F1">
        <w:rPr>
          <w:rFonts w:ascii="Times New Roman" w:hAnsi="Times New Roman" w:cs="Times New Roman"/>
          <w:b/>
          <w:bCs/>
          <w:noProof/>
          <w:lang w:val="id-ID" w:eastAsia="id-ID"/>
        </w:rPr>
        <w:t xml:space="preserve">KOMITMEN MENJALANKAN </w:t>
      </w:r>
      <w:r w:rsidRPr="004040F1">
        <w:rPr>
          <w:rFonts w:ascii="Times New Roman" w:hAnsi="Times New Roman" w:cs="Times New Roman"/>
          <w:b/>
          <w:bCs/>
          <w:noProof/>
          <w:lang w:val="id-ID"/>
        </w:rPr>
        <w:t>KESELAMATAN PERTAMBANGAN DAN LINGKUNGAN HIDUP</w:t>
      </w:r>
    </w:p>
    <w:p w14:paraId="4B60E1FF" w14:textId="77777777" w:rsidR="00A665AC" w:rsidRPr="004040F1" w:rsidRDefault="00A665AC" w:rsidP="00A665AC">
      <w:pPr>
        <w:ind w:right="4"/>
        <w:contextualSpacing/>
        <w:jc w:val="center"/>
        <w:rPr>
          <w:rFonts w:ascii="Times New Roman" w:hAnsi="Times New Roman" w:cs="Times New Roman"/>
          <w:noProof/>
          <w:lang w:val="id-ID" w:eastAsia="id-ID"/>
        </w:rPr>
      </w:pPr>
    </w:p>
    <w:p w14:paraId="5ECAE30E" w14:textId="65CAC658"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noProof/>
          <w:lang w:val="id-ID"/>
        </w:rPr>
        <w:t>Pihak Kedua wajib mengedepankan Keselamatan Pertambangan dan Lingkungan Hidup (KPLH) di Lokasi Jasa.</w:t>
      </w:r>
    </w:p>
    <w:p w14:paraId="28756DC0" w14:textId="77777777" w:rsidR="00A665AC" w:rsidRPr="004040F1" w:rsidRDefault="00A665AC" w:rsidP="00A665AC">
      <w:pPr>
        <w:spacing w:after="0"/>
        <w:ind w:left="360"/>
        <w:contextualSpacing/>
        <w:jc w:val="both"/>
        <w:rPr>
          <w:rFonts w:ascii="Times New Roman" w:hAnsi="Times New Roman" w:cs="Times New Roman"/>
          <w:bCs/>
          <w:noProof/>
          <w:color w:val="000000"/>
          <w:lang w:val="id-ID"/>
        </w:rPr>
      </w:pPr>
    </w:p>
    <w:p w14:paraId="3C00142D" w14:textId="77777777"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Pihak Kedua wajib mematuhi dan menjalankan peraturan-peraturan tentang keselamatan dan kesehatan kerja yang berlaku dan peraturan yang diberlakukan oleh Pihak Pihak Pertama.</w:t>
      </w:r>
    </w:p>
    <w:p w14:paraId="6A12C961" w14:textId="77777777" w:rsidR="00A665AC" w:rsidRPr="004040F1" w:rsidRDefault="00A665AC" w:rsidP="00A665AC">
      <w:pPr>
        <w:spacing w:after="0"/>
        <w:ind w:left="360"/>
        <w:contextualSpacing/>
        <w:jc w:val="both"/>
        <w:rPr>
          <w:rFonts w:ascii="Times New Roman" w:hAnsi="Times New Roman" w:cs="Times New Roman"/>
          <w:bCs/>
          <w:noProof/>
          <w:color w:val="000000"/>
          <w:lang w:val="id-ID"/>
        </w:rPr>
      </w:pPr>
    </w:p>
    <w:p w14:paraId="6DC46F91" w14:textId="77777777"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Pihak Kedua harus menyediakan segala peralatan, perlengkapan, alat pelindung diri dan fasilitas yang diperlukan untuk Keselamatan Pertambangan dan Lingkungan Hidup (KPLH).</w:t>
      </w:r>
    </w:p>
    <w:p w14:paraId="23F90C02" w14:textId="77777777" w:rsidR="00A665AC" w:rsidRPr="004040F1" w:rsidRDefault="00A665AC" w:rsidP="00A665AC">
      <w:pPr>
        <w:spacing w:after="0"/>
        <w:ind w:left="360" w:hanging="720"/>
        <w:contextualSpacing/>
        <w:jc w:val="both"/>
        <w:rPr>
          <w:rFonts w:ascii="Times New Roman" w:hAnsi="Times New Roman" w:cs="Times New Roman"/>
          <w:bCs/>
          <w:noProof/>
          <w:color w:val="000000"/>
          <w:lang w:val="id-ID"/>
        </w:rPr>
      </w:pPr>
    </w:p>
    <w:p w14:paraId="244E65CC" w14:textId="77777777"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Pihak Pertama harus menyediakan secara cuma-cuma alat pelindung diri yang diperlukan bagi pekerjanya sesuai dengan jenis sifat dan bahaya pada pekerjaannya.</w:t>
      </w:r>
    </w:p>
    <w:p w14:paraId="6EA3F802" w14:textId="77777777" w:rsidR="00A665AC" w:rsidRPr="004040F1" w:rsidRDefault="00A665AC" w:rsidP="00A665AC">
      <w:pPr>
        <w:spacing w:after="0"/>
        <w:ind w:left="360" w:hanging="720"/>
        <w:contextualSpacing/>
        <w:jc w:val="both"/>
        <w:rPr>
          <w:rFonts w:ascii="Times New Roman" w:hAnsi="Times New Roman" w:cs="Times New Roman"/>
          <w:bCs/>
          <w:noProof/>
          <w:color w:val="000000"/>
          <w:lang w:val="id-ID"/>
        </w:rPr>
      </w:pPr>
    </w:p>
    <w:p w14:paraId="236E47B5" w14:textId="744E942B"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Pihak Keduaberkewajiban mengawasi, mengingatkan dan menegur pekerjanya atas apabila melanggar Keselamatan Pertambangan dan Lingkungan Hidup (KPLH) di Lokasi Jasa.</w:t>
      </w:r>
    </w:p>
    <w:p w14:paraId="58C1C2A5" w14:textId="77777777" w:rsidR="00A665AC" w:rsidRPr="004040F1" w:rsidRDefault="00A665AC" w:rsidP="00A665AC">
      <w:pPr>
        <w:spacing w:after="0"/>
        <w:ind w:left="360" w:hanging="720"/>
        <w:contextualSpacing/>
        <w:jc w:val="both"/>
        <w:rPr>
          <w:rFonts w:ascii="Times New Roman" w:hAnsi="Times New Roman" w:cs="Times New Roman"/>
          <w:bCs/>
          <w:noProof/>
          <w:color w:val="000000"/>
          <w:lang w:val="id-ID"/>
        </w:rPr>
      </w:pPr>
    </w:p>
    <w:p w14:paraId="1C551041" w14:textId="77777777"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noProof/>
          <w:lang w:val="id-ID" w:eastAsia="id-ID"/>
        </w:rPr>
        <w:t xml:space="preserve">Pihak Kedua berkewajiban untuk memberikan pelatihan atau keterampilan kepada pekerjanya yang terkait dengan masalah </w:t>
      </w:r>
      <w:r w:rsidRPr="004040F1">
        <w:rPr>
          <w:rFonts w:ascii="Times New Roman" w:hAnsi="Times New Roman" w:cs="Times New Roman"/>
          <w:bCs/>
          <w:noProof/>
          <w:color w:val="000000"/>
          <w:lang w:val="id-ID"/>
        </w:rPr>
        <w:t>Keselamatan Pertambangan dan Lingkungan Hidup (KPLH)</w:t>
      </w:r>
      <w:r w:rsidRPr="004040F1">
        <w:rPr>
          <w:rFonts w:ascii="Times New Roman" w:hAnsi="Times New Roman" w:cs="Times New Roman"/>
          <w:noProof/>
          <w:lang w:val="id-ID" w:eastAsia="id-ID"/>
        </w:rPr>
        <w:t>.</w:t>
      </w:r>
    </w:p>
    <w:p w14:paraId="065D5F10" w14:textId="77777777" w:rsidR="00A665AC" w:rsidRPr="004040F1" w:rsidRDefault="00A665AC" w:rsidP="00A665AC">
      <w:pPr>
        <w:spacing w:after="0"/>
        <w:ind w:left="360"/>
        <w:contextualSpacing/>
        <w:jc w:val="both"/>
        <w:rPr>
          <w:rFonts w:ascii="Times New Roman" w:hAnsi="Times New Roman" w:cs="Times New Roman"/>
          <w:bCs/>
          <w:noProof/>
          <w:color w:val="000000"/>
          <w:lang w:val="id-ID"/>
        </w:rPr>
      </w:pPr>
    </w:p>
    <w:p w14:paraId="4714AD4C" w14:textId="77777777" w:rsidR="00A665AC" w:rsidRPr="004040F1" w:rsidRDefault="00A665AC" w:rsidP="003C4D4A">
      <w:pPr>
        <w:pStyle w:val="ListParagraph"/>
        <w:numPr>
          <w:ilvl w:val="0"/>
          <w:numId w:val="31"/>
        </w:numPr>
        <w:spacing w:after="0" w:line="240" w:lineRule="auto"/>
        <w:ind w:left="36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Dalam hal Jasa dilaksanakan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7F491732"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320BCA28"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09573714" w14:textId="77777777" w:rsidR="00A665AC" w:rsidRPr="004040F1" w:rsidRDefault="00A665AC" w:rsidP="003C4D4A">
      <w:pPr>
        <w:pStyle w:val="ListParagraph"/>
        <w:numPr>
          <w:ilvl w:val="1"/>
          <w:numId w:val="29"/>
        </w:numPr>
        <w:suppressAutoHyphens/>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jika terjadi insiden lingkungan/pencemaran lingkungan hidup di wilayah operasional Pihak Pertama, maka segala biaya penanganan/penanggulangan yang timbul sepenuhnya ditanggung oleh Pihak Pihak Kedua;</w:t>
      </w:r>
    </w:p>
    <w:p w14:paraId="71E8A5DF" w14:textId="77777777" w:rsidR="00A665AC" w:rsidRPr="004040F1" w:rsidRDefault="00A665AC" w:rsidP="003C4D4A">
      <w:pPr>
        <w:pStyle w:val="ListParagraph"/>
        <w:numPr>
          <w:ilvl w:val="1"/>
          <w:numId w:val="29"/>
        </w:numPr>
        <w:suppressAutoHyphens/>
        <w:spacing w:after="0"/>
        <w:ind w:left="720"/>
        <w:jc w:val="both"/>
        <w:rPr>
          <w:rFonts w:ascii="Times New Roman" w:hAnsi="Times New Roman" w:cs="Times New Roman"/>
          <w:bCs/>
          <w:noProof/>
          <w:color w:val="000000"/>
          <w:lang w:val="id-ID"/>
        </w:rPr>
      </w:pPr>
      <w:r w:rsidRPr="004040F1">
        <w:rPr>
          <w:rFonts w:ascii="Times New Roman" w:hAnsi="Times New Roman" w:cs="Times New Roman"/>
          <w:bCs/>
          <w:noProof/>
          <w:color w:val="000000"/>
          <w:lang w:val="id-ID"/>
        </w:rPr>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Keselamatan Pertambangan dan Lingkungan Hidup (KPLH) yang telah ditetapkan Pihak Pertama dan/ atau Kepala Teknik Tambang </w:t>
      </w:r>
      <w:r w:rsidRPr="004040F1">
        <w:rPr>
          <w:rFonts w:ascii="Times New Roman" w:hAnsi="Times New Roman" w:cs="Times New Roman"/>
          <w:iCs/>
          <w:noProof/>
          <w:highlight w:val="yellow"/>
          <w:lang w:eastAsia="id-ID"/>
        </w:rPr>
        <w:t>PT [nama PKP2B/IUP</w:t>
      </w:r>
      <w:r w:rsidRPr="004040F1">
        <w:rPr>
          <w:rFonts w:ascii="Times New Roman" w:hAnsi="Times New Roman" w:cs="Times New Roman"/>
          <w:iCs/>
          <w:noProof/>
          <w:lang w:eastAsia="id-ID"/>
        </w:rPr>
        <w:t>]</w:t>
      </w:r>
      <w:r w:rsidRPr="004040F1">
        <w:rPr>
          <w:rFonts w:ascii="Times New Roman" w:hAnsi="Times New Roman" w:cs="Times New Roman"/>
          <w:bCs/>
          <w:noProof/>
          <w:color w:val="000000"/>
          <w:lang w:val="id-ID"/>
        </w:rPr>
        <w:t>.</w:t>
      </w:r>
    </w:p>
    <w:p w14:paraId="338C60A4" w14:textId="77777777" w:rsidR="00A2334F" w:rsidRPr="004040F1" w:rsidRDefault="00A2334F" w:rsidP="006F397B">
      <w:pPr>
        <w:spacing w:after="0" w:line="240" w:lineRule="auto"/>
        <w:contextualSpacing/>
        <w:jc w:val="center"/>
        <w:outlineLvl w:val="0"/>
        <w:rPr>
          <w:rFonts w:ascii="Times New Roman" w:hAnsi="Times New Roman" w:cs="Times New Roman"/>
          <w:b/>
          <w:noProof/>
          <w:lang w:val="id-ID"/>
        </w:rPr>
      </w:pPr>
    </w:p>
    <w:p w14:paraId="1140BC78" w14:textId="77777777" w:rsidR="0049787E" w:rsidRPr="004040F1" w:rsidRDefault="0049787E" w:rsidP="006F397B">
      <w:pPr>
        <w:spacing w:after="0" w:line="240" w:lineRule="auto"/>
        <w:contextualSpacing/>
        <w:jc w:val="center"/>
        <w:outlineLvl w:val="0"/>
        <w:rPr>
          <w:rFonts w:ascii="Times New Roman" w:hAnsi="Times New Roman" w:cs="Times New Roman"/>
          <w:b/>
          <w:noProof/>
          <w:lang w:val="id-ID"/>
        </w:rPr>
      </w:pPr>
      <w:r w:rsidRPr="004040F1">
        <w:rPr>
          <w:rFonts w:ascii="Times New Roman" w:hAnsi="Times New Roman" w:cs="Times New Roman"/>
          <w:b/>
          <w:noProof/>
          <w:lang w:val="id-ID"/>
        </w:rPr>
        <w:t>PASAL 9</w:t>
      </w:r>
    </w:p>
    <w:p w14:paraId="7319A3B4" w14:textId="77777777" w:rsidR="006F59AA" w:rsidRPr="004040F1" w:rsidRDefault="006F59AA" w:rsidP="006F397B">
      <w:pPr>
        <w:spacing w:after="0" w:line="240" w:lineRule="auto"/>
        <w:ind w:left="2520" w:hanging="2520"/>
        <w:contextualSpacing/>
        <w:jc w:val="center"/>
        <w:rPr>
          <w:rFonts w:ascii="Times New Roman" w:hAnsi="Times New Roman" w:cs="Times New Roman"/>
          <w:bCs/>
          <w:noProof/>
          <w:lang w:val="id-ID"/>
        </w:rPr>
      </w:pPr>
      <w:r w:rsidRPr="004040F1">
        <w:rPr>
          <w:rFonts w:ascii="Times New Roman" w:hAnsi="Times New Roman" w:cs="Times New Roman"/>
          <w:b/>
          <w:bCs/>
          <w:noProof/>
          <w:lang w:val="id-ID"/>
        </w:rPr>
        <w:t>PERNYATAAN DAN JAMINAN</w:t>
      </w:r>
    </w:p>
    <w:p w14:paraId="39AA135F" w14:textId="77777777" w:rsidR="006F59AA" w:rsidRPr="004040F1" w:rsidRDefault="006F59AA" w:rsidP="006F397B">
      <w:pPr>
        <w:spacing w:after="0" w:line="240" w:lineRule="auto"/>
        <w:contextualSpacing/>
        <w:jc w:val="center"/>
        <w:outlineLvl w:val="0"/>
        <w:rPr>
          <w:rFonts w:ascii="Times New Roman" w:hAnsi="Times New Roman" w:cs="Times New Roman"/>
          <w:b/>
          <w:noProof/>
          <w:lang w:val="id-ID"/>
        </w:rPr>
      </w:pPr>
    </w:p>
    <w:p w14:paraId="4CB5FB67" w14:textId="77777777" w:rsidR="006F59AA" w:rsidRPr="004040F1" w:rsidRDefault="006F59AA"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Pihak Kedua menyatakan dan menjamin kepada Pihak Pertama bahwa Pihak Kedua berhak dan berwenang untuk membuat dan menandatangani Perjanjian ini, serta tidak bertentangan dengan peraturan perundang-undangan yang berlaku di Indonesia, dan/atau perjanjian-perjanjian yang telah ditandatangani oleh Pihak Kedua, dan/atau keputusan pengadilan, dan/atau keputusan badan pemerintah yang berlaku mengikat Pihak Kedua.</w:t>
      </w:r>
    </w:p>
    <w:p w14:paraId="7C7A7ABA" w14:textId="77777777" w:rsidR="006F59AA" w:rsidRPr="004040F1" w:rsidRDefault="006F59AA" w:rsidP="006F397B">
      <w:pPr>
        <w:pStyle w:val="ListParagraph"/>
        <w:spacing w:after="0" w:line="240" w:lineRule="auto"/>
        <w:ind w:left="567"/>
        <w:jc w:val="both"/>
        <w:rPr>
          <w:rFonts w:ascii="Times New Roman" w:hAnsi="Times New Roman" w:cs="Times New Roman"/>
          <w:noProof/>
          <w:lang w:val="id-ID"/>
        </w:rPr>
      </w:pPr>
    </w:p>
    <w:p w14:paraId="01C32963" w14:textId="040048B4" w:rsidR="006F59AA" w:rsidRPr="004040F1" w:rsidRDefault="006F59AA"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Pihak Kedua menyatakan dan menjamin memiliki seluruh perizinan yang diwajibkan oleh peraturan perundang-undangan di Indonesia sesuai dengan bidang usahanya, dan menjamin untuk selalu menjaga agar perizinan tersebut tetap berlaku selama Jangka Waktu Perjanjian sebagaimana </w:t>
      </w:r>
      <w:r w:rsidRPr="004040F1">
        <w:rPr>
          <w:rFonts w:ascii="Times New Roman" w:hAnsi="Times New Roman" w:cs="Times New Roman"/>
          <w:noProof/>
          <w:u w:val="single"/>
          <w:lang w:val="id-ID"/>
        </w:rPr>
        <w:t>Pasal 4</w:t>
      </w:r>
      <w:r w:rsidRPr="004040F1">
        <w:rPr>
          <w:rFonts w:ascii="Times New Roman" w:hAnsi="Times New Roman" w:cs="Times New Roman"/>
          <w:noProof/>
          <w:lang w:val="id-ID"/>
        </w:rPr>
        <w:t xml:space="preserve"> Perjanjian ini</w:t>
      </w:r>
      <w:r w:rsidR="00A73471" w:rsidRPr="004040F1">
        <w:rPr>
          <w:rFonts w:ascii="Times New Roman" w:hAnsi="Times New Roman" w:cs="Times New Roman"/>
          <w:noProof/>
          <w:lang w:val="id-ID"/>
        </w:rPr>
        <w:t xml:space="preserve">, termasuk tetapi tidak terbatas pada perizinan yang harus dimiliki oleh pekerja yang ditugaskan oleh Pihak Kedua untuk melaksanakan Jasa di Lokasi </w:t>
      </w:r>
      <w:r w:rsidR="009E5889" w:rsidRPr="004040F1">
        <w:rPr>
          <w:rFonts w:ascii="Times New Roman" w:hAnsi="Times New Roman" w:cs="Times New Roman"/>
          <w:noProof/>
        </w:rPr>
        <w:t>Jasa</w:t>
      </w:r>
      <w:r w:rsidR="00A73471" w:rsidRPr="004040F1">
        <w:rPr>
          <w:rFonts w:ascii="Times New Roman" w:hAnsi="Times New Roman" w:cs="Times New Roman"/>
          <w:noProof/>
          <w:lang w:val="id-ID"/>
        </w:rPr>
        <w:t xml:space="preserve"> (</w:t>
      </w:r>
      <w:r w:rsidR="00A73471" w:rsidRPr="004040F1">
        <w:rPr>
          <w:rFonts w:ascii="Times New Roman" w:hAnsi="Times New Roman" w:cs="Times New Roman"/>
          <w:i/>
          <w:noProof/>
          <w:lang w:val="id-ID"/>
        </w:rPr>
        <w:t xml:space="preserve">mine permit </w:t>
      </w:r>
      <w:r w:rsidR="00A73471" w:rsidRPr="004040F1">
        <w:rPr>
          <w:rFonts w:ascii="Times New Roman" w:hAnsi="Times New Roman" w:cs="Times New Roman"/>
          <w:noProof/>
          <w:lang w:val="id-ID"/>
        </w:rPr>
        <w:t xml:space="preserve">dari pemegang izin usaha pertambangan/PKP2B di Lokasi </w:t>
      </w:r>
      <w:r w:rsidR="009E5889" w:rsidRPr="004040F1">
        <w:rPr>
          <w:rFonts w:ascii="Times New Roman" w:hAnsi="Times New Roman" w:cs="Times New Roman"/>
          <w:noProof/>
        </w:rPr>
        <w:t>Jasa</w:t>
      </w:r>
      <w:r w:rsidR="00A73471" w:rsidRPr="004040F1">
        <w:rPr>
          <w:rFonts w:ascii="Times New Roman" w:hAnsi="Times New Roman" w:cs="Times New Roman"/>
          <w:noProof/>
          <w:lang w:val="id-ID"/>
        </w:rPr>
        <w:t xml:space="preserve"> dan </w:t>
      </w:r>
      <w:r w:rsidR="009E5889" w:rsidRPr="004040F1">
        <w:rPr>
          <w:rFonts w:ascii="Times New Roman" w:hAnsi="Times New Roman" w:cs="Times New Roman"/>
          <w:noProof/>
          <w:lang w:val="id-ID"/>
        </w:rPr>
        <w:t xml:space="preserve">surat izin mengemudi </w:t>
      </w:r>
      <w:r w:rsidR="00A73471" w:rsidRPr="004040F1">
        <w:rPr>
          <w:rFonts w:ascii="Times New Roman" w:hAnsi="Times New Roman" w:cs="Times New Roman"/>
          <w:noProof/>
          <w:lang w:val="id-ID"/>
        </w:rPr>
        <w:t>sesuai klasifikasi unit).</w:t>
      </w:r>
    </w:p>
    <w:p w14:paraId="37175929" w14:textId="273EEF0A" w:rsidR="006F59AA" w:rsidRPr="004040F1" w:rsidRDefault="006F59AA" w:rsidP="006F397B">
      <w:pPr>
        <w:pStyle w:val="ListParagraph"/>
        <w:spacing w:after="0" w:line="240" w:lineRule="auto"/>
        <w:rPr>
          <w:rFonts w:ascii="Times New Roman" w:hAnsi="Times New Roman" w:cs="Times New Roman"/>
          <w:noProof/>
          <w:lang w:val="id-ID"/>
        </w:rPr>
      </w:pPr>
    </w:p>
    <w:p w14:paraId="6670721D" w14:textId="19F1DCD0" w:rsidR="009E5889" w:rsidRPr="004040F1" w:rsidRDefault="006F59AA"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Selama Jangka Waktu Perjanjian, Pihak Kedua menyatakan dan menjamin: (i) tidak akan melakukan kegiatan usaha dan/atau tindakan apapun dengan mengatasnamakan Para Pihak atau Pihak Pertama, sehingga menimbulkan akibat negatif dan/atau sanksi/denda berdasarkan peraturan perundang-undangan yang berlaku kepada Pihak Pertama, (ii) tidak berada dalam suatu hubungan kontraktual, atau memiliki kewajiban pada pihak lain yang dapat menghalangi pelaksanaan Perjanjian atau mengurangi ruang lingkup dan/atau kualitas dari pelaksanaan Jasa, dan (iii) memiliki kemampuan yang cukup untuk melaksanakan Jasa dengan baik</w:t>
      </w:r>
      <w:r w:rsidR="00E33079" w:rsidRPr="004040F1">
        <w:rPr>
          <w:rFonts w:ascii="Times New Roman" w:hAnsi="Times New Roman" w:cs="Times New Roman"/>
          <w:noProof/>
          <w:lang w:val="id-ID"/>
        </w:rPr>
        <w:t xml:space="preserve"> (termasuk kecakapan untuk mengoperasikan alat/sarana/Transportasi yang diperlukan)</w:t>
      </w:r>
      <w:r w:rsidRPr="004040F1">
        <w:rPr>
          <w:rFonts w:ascii="Times New Roman" w:hAnsi="Times New Roman" w:cs="Times New Roman"/>
          <w:noProof/>
          <w:lang w:val="id-ID"/>
        </w:rPr>
        <w:t>.</w:t>
      </w:r>
    </w:p>
    <w:p w14:paraId="0A86FF98" w14:textId="77777777" w:rsidR="006F59AA" w:rsidRPr="004040F1" w:rsidRDefault="006F59AA" w:rsidP="009E5889">
      <w:pPr>
        <w:pStyle w:val="ListParagraph"/>
        <w:spacing w:after="0" w:line="240" w:lineRule="auto"/>
        <w:ind w:left="567"/>
        <w:jc w:val="both"/>
        <w:rPr>
          <w:rFonts w:ascii="Times New Roman" w:hAnsi="Times New Roman" w:cs="Times New Roman"/>
          <w:noProof/>
          <w:lang w:val="id-ID"/>
        </w:rPr>
      </w:pPr>
    </w:p>
    <w:p w14:paraId="7808246F" w14:textId="560784DE" w:rsidR="006F59AA" w:rsidRPr="004040F1" w:rsidRDefault="006F59AA"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Apabila izin yang dimiliki oleh Pihak Kedua telah habis masa berlakunya, maka Pihak Kedua wajib segera memberitahukan hal tersebut kepada Pihak Pertama dengan melampirkan izin sementara dan/atau tidak keberatan dari Menteri Lingkungan Hidup</w:t>
      </w:r>
      <w:r w:rsidR="005325CB" w:rsidRPr="004040F1">
        <w:rPr>
          <w:rFonts w:ascii="Times New Roman" w:hAnsi="Times New Roman" w:cs="Times New Roman"/>
          <w:noProof/>
          <w:lang w:val="id-ID"/>
        </w:rPr>
        <w:t xml:space="preserve"> dan Kehutanan</w:t>
      </w:r>
      <w:r w:rsidRPr="004040F1">
        <w:rPr>
          <w:rFonts w:ascii="Times New Roman" w:hAnsi="Times New Roman" w:cs="Times New Roman"/>
          <w:noProof/>
          <w:lang w:val="id-ID"/>
        </w:rPr>
        <w:t xml:space="preserve"> sehingga pelaksanaan Jasa berdasarkan Perjanjian ini tetap bisa dilaksanakan dan tidak melanggar peraturan hukum yang berlaku.</w:t>
      </w:r>
    </w:p>
    <w:p w14:paraId="6B6ABBB2" w14:textId="77777777" w:rsidR="006F59AA" w:rsidRPr="004040F1" w:rsidRDefault="006F59AA" w:rsidP="006F397B">
      <w:pPr>
        <w:pStyle w:val="ListParagraph"/>
        <w:spacing w:after="0" w:line="240" w:lineRule="auto"/>
        <w:rPr>
          <w:rFonts w:ascii="Times New Roman" w:hAnsi="Times New Roman" w:cs="Times New Roman"/>
          <w:noProof/>
          <w:lang w:val="id-ID"/>
        </w:rPr>
      </w:pPr>
    </w:p>
    <w:p w14:paraId="78AF81CA" w14:textId="2AA4D23E" w:rsidR="006F59AA" w:rsidRPr="004040F1" w:rsidRDefault="006F59AA"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Pihak Kedua  wajib memahami dan mematuhi ketentuan atau peraturan yang terkait dengan pengelolaan Limbah B3, </w:t>
      </w:r>
      <w:r w:rsidR="005A3007" w:rsidRPr="004040F1">
        <w:rPr>
          <w:rFonts w:ascii="Times New Roman" w:hAnsi="Times New Roman" w:cs="Times New Roman"/>
          <w:noProof/>
          <w:lang w:val="id-ID"/>
        </w:rPr>
        <w:t>termasuk namun tidak terbatas pada</w:t>
      </w:r>
      <w:r w:rsidRPr="004040F1">
        <w:rPr>
          <w:rFonts w:ascii="Times New Roman" w:hAnsi="Times New Roman" w:cs="Times New Roman"/>
          <w:noProof/>
          <w:lang w:val="id-ID"/>
        </w:rPr>
        <w:t>:</w:t>
      </w:r>
    </w:p>
    <w:p w14:paraId="76B5C22C" w14:textId="5B40F451" w:rsidR="006F59AA" w:rsidRPr="004040F1" w:rsidRDefault="006F59AA"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Undang-Undang Nomor 32 tahun 2009 tentang Perlindungan dan Pengelolaan Lingkungan Hidup;</w:t>
      </w:r>
    </w:p>
    <w:p w14:paraId="35E6FA23" w14:textId="65E9AB14" w:rsidR="006F59AA" w:rsidRPr="004040F1" w:rsidRDefault="006F59AA"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Peraturan Pemerintah Nomor 101 tahun 2014 tentang Pengelolaan Limbah Bahan Berbahaya dan Beracun;</w:t>
      </w:r>
    </w:p>
    <w:p w14:paraId="7916E468" w14:textId="6A178EF0" w:rsidR="006F59AA" w:rsidRPr="004040F1" w:rsidRDefault="006F59AA"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Peraturan Menteri Negara Lingkungan Hidup Nomor 18 tahun 2009 tentang Tata Cara Perizinan dan Pengelolaan Limbah Bahan Berbahaya dan Beracun;</w:t>
      </w:r>
    </w:p>
    <w:p w14:paraId="7E4565DC" w14:textId="77777777" w:rsidR="006F59AA" w:rsidRPr="004040F1" w:rsidRDefault="006F59AA"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Peraturan Menteri Lingkungan Hidup Nomor 14 tahun 2013 tentang Simbol dan Label Limbah Bahan Berbahaya dan Beracun;</w:t>
      </w:r>
    </w:p>
    <w:p w14:paraId="3BCA53DD" w14:textId="7BFC4B65" w:rsidR="00D86FD7" w:rsidRPr="004040F1" w:rsidRDefault="00C6749F"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 xml:space="preserve">Peraturan Menteri Lingkungan Hidup </w:t>
      </w:r>
      <w:r w:rsidR="005A3007" w:rsidRPr="004040F1">
        <w:rPr>
          <w:rFonts w:ascii="Times New Roman" w:hAnsi="Times New Roman"/>
          <w:noProof/>
          <w:lang w:val="id-ID"/>
        </w:rPr>
        <w:t xml:space="preserve">dan Kehutanan </w:t>
      </w:r>
      <w:r w:rsidRPr="004040F1">
        <w:rPr>
          <w:rFonts w:ascii="Times New Roman" w:hAnsi="Times New Roman"/>
          <w:noProof/>
          <w:lang w:val="id-ID"/>
        </w:rPr>
        <w:t>Nomor P. 12/MENLHK/SETJEN/PLB.3/5/2020 tahun 2020 tentang Penyimpanan Limbah Bahan Berbahaya dan Beracun;</w:t>
      </w:r>
    </w:p>
    <w:p w14:paraId="07770FD3" w14:textId="10226AC5" w:rsidR="006F59AA" w:rsidRPr="004040F1" w:rsidRDefault="00D86FD7"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Per</w:t>
      </w:r>
      <w:r w:rsidR="005A3007" w:rsidRPr="004040F1">
        <w:rPr>
          <w:rFonts w:ascii="Times New Roman" w:hAnsi="Times New Roman"/>
          <w:noProof/>
          <w:lang w:val="id-ID"/>
        </w:rPr>
        <w:t xml:space="preserve">aturan Menteri Lingkungan Hidup dan Kehutanan </w:t>
      </w:r>
      <w:r w:rsidRPr="004040F1">
        <w:rPr>
          <w:rFonts w:ascii="Times New Roman" w:hAnsi="Times New Roman"/>
          <w:noProof/>
          <w:lang w:val="id-ID"/>
        </w:rPr>
        <w:t>Nomor P.4/MENLHK/SETJEN/KUM.1/1/2020 tentang Pengangkutan Limbah Bahan Berbahaya dan Beracun</w:t>
      </w:r>
      <w:r w:rsidR="006F59AA" w:rsidRPr="004040F1">
        <w:rPr>
          <w:rFonts w:ascii="Times New Roman" w:hAnsi="Times New Roman"/>
          <w:noProof/>
          <w:lang w:val="id-ID"/>
        </w:rPr>
        <w:t xml:space="preserve">; </w:t>
      </w:r>
      <w:r w:rsidR="00910EBA" w:rsidRPr="004040F1">
        <w:rPr>
          <w:rFonts w:ascii="Times New Roman" w:hAnsi="Times New Roman"/>
          <w:noProof/>
          <w:lang w:val="id-ID"/>
        </w:rPr>
        <w:t>dan</w:t>
      </w:r>
    </w:p>
    <w:p w14:paraId="03DC5E08" w14:textId="1366BDAB" w:rsidR="006F59AA" w:rsidRPr="004040F1" w:rsidRDefault="006F59AA" w:rsidP="003C4D4A">
      <w:pPr>
        <w:pStyle w:val="NoSpacing"/>
        <w:numPr>
          <w:ilvl w:val="1"/>
          <w:numId w:val="8"/>
        </w:numPr>
        <w:ind w:left="851" w:hanging="284"/>
        <w:contextualSpacing/>
        <w:jc w:val="both"/>
        <w:rPr>
          <w:rFonts w:ascii="Times New Roman" w:hAnsi="Times New Roman"/>
          <w:noProof/>
          <w:lang w:val="id-ID"/>
        </w:rPr>
      </w:pPr>
      <w:r w:rsidRPr="004040F1">
        <w:rPr>
          <w:rFonts w:ascii="Times New Roman" w:hAnsi="Times New Roman"/>
          <w:noProof/>
          <w:lang w:val="id-ID"/>
        </w:rPr>
        <w:t xml:space="preserve">Ketentuan dan peraturan yang berlaku di Pihak Pertama dan perusahaan pemegang izin usaha pertambangan di area Lokasi </w:t>
      </w:r>
      <w:r w:rsidR="009E5889" w:rsidRPr="004040F1">
        <w:rPr>
          <w:rFonts w:ascii="Times New Roman" w:hAnsi="Times New Roman"/>
          <w:noProof/>
        </w:rPr>
        <w:t>Jasa</w:t>
      </w:r>
      <w:r w:rsidRPr="004040F1">
        <w:rPr>
          <w:rFonts w:ascii="Times New Roman" w:hAnsi="Times New Roman"/>
          <w:noProof/>
          <w:lang w:val="id-ID"/>
        </w:rPr>
        <w:t xml:space="preserve">, </w:t>
      </w:r>
    </w:p>
    <w:p w14:paraId="5BD19099" w14:textId="77777777" w:rsidR="006F59AA" w:rsidRPr="004040F1" w:rsidRDefault="006F59AA" w:rsidP="006F397B">
      <w:pPr>
        <w:pStyle w:val="NoSpacing"/>
        <w:ind w:left="567"/>
        <w:contextualSpacing/>
        <w:jc w:val="both"/>
        <w:rPr>
          <w:rFonts w:ascii="Times New Roman" w:hAnsi="Times New Roman"/>
          <w:noProof/>
          <w:lang w:val="id-ID"/>
        </w:rPr>
      </w:pPr>
      <w:r w:rsidRPr="004040F1">
        <w:rPr>
          <w:rFonts w:ascii="Times New Roman" w:hAnsi="Times New Roman"/>
          <w:noProof/>
          <w:lang w:val="id-ID"/>
        </w:rPr>
        <w:t>seluruhnya sebagaimana diubah dan/atau ditambahkan dari waktu ke waktu.</w:t>
      </w:r>
    </w:p>
    <w:p w14:paraId="11A5291B" w14:textId="77777777" w:rsidR="006F59AA" w:rsidRPr="004040F1" w:rsidRDefault="006F59AA" w:rsidP="006F397B">
      <w:pPr>
        <w:pStyle w:val="NoSpacing"/>
        <w:ind w:left="1440"/>
        <w:contextualSpacing/>
        <w:jc w:val="both"/>
        <w:rPr>
          <w:rFonts w:ascii="Times New Roman" w:hAnsi="Times New Roman"/>
          <w:noProof/>
          <w:lang w:val="id-ID"/>
        </w:rPr>
      </w:pPr>
    </w:p>
    <w:p w14:paraId="0826BD64" w14:textId="63D9A1EF" w:rsidR="006F59AA" w:rsidRPr="004040F1" w:rsidRDefault="00CD61D1"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Pihak Kedua menyediakan perangkat keperluan sendiri meliputi sarana Transportasi (daftar sarana Transportasi diserahkan kepada Pihak Pertama dan lulus uji komisioning sarana Transportasi) </w:t>
      </w:r>
      <w:r w:rsidR="00980AA3" w:rsidRPr="004040F1">
        <w:rPr>
          <w:rFonts w:ascii="Times New Roman" w:hAnsi="Times New Roman" w:cs="Times New Roman"/>
          <w:noProof/>
        </w:rPr>
        <w:t xml:space="preserve">dengan spesifikasi </w:t>
      </w:r>
      <w:r w:rsidR="00526E38" w:rsidRPr="004040F1">
        <w:rPr>
          <w:rFonts w:ascii="Times New Roman" w:hAnsi="Times New Roman" w:cs="Times New Roman"/>
          <w:noProof/>
        </w:rPr>
        <w:t xml:space="preserve">Transportasi </w:t>
      </w:r>
      <w:r w:rsidR="00980AA3" w:rsidRPr="004040F1">
        <w:rPr>
          <w:rFonts w:ascii="Times New Roman" w:hAnsi="Times New Roman" w:cs="Times New Roman"/>
          <w:noProof/>
        </w:rPr>
        <w:t xml:space="preserve">meliputi: </w:t>
      </w:r>
      <w:r w:rsidR="004343B7" w:rsidRPr="004040F1">
        <w:rPr>
          <w:rFonts w:ascii="Times New Roman" w:hAnsi="Times New Roman" w:cs="Times New Roman"/>
          <w:noProof/>
        </w:rPr>
        <w:t>(</w:t>
      </w:r>
      <w:r w:rsidR="00980AA3" w:rsidRPr="004040F1">
        <w:rPr>
          <w:rFonts w:ascii="Times New Roman" w:hAnsi="Times New Roman" w:cs="Times New Roman"/>
          <w:noProof/>
        </w:rPr>
        <w:t>a</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dilengkapi dengan prosedur bongkar muat; </w:t>
      </w:r>
      <w:r w:rsidR="004343B7" w:rsidRPr="004040F1">
        <w:rPr>
          <w:rFonts w:ascii="Times New Roman" w:hAnsi="Times New Roman" w:cs="Times New Roman"/>
          <w:noProof/>
        </w:rPr>
        <w:t>(</w:t>
      </w:r>
      <w:r w:rsidR="00980AA3" w:rsidRPr="004040F1">
        <w:rPr>
          <w:rFonts w:ascii="Times New Roman" w:hAnsi="Times New Roman" w:cs="Times New Roman"/>
          <w:noProof/>
        </w:rPr>
        <w:t>b</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dilengkapi dengan peralatan untuk penanganan Limbah B3 yang diangkut; </w:t>
      </w:r>
      <w:r w:rsidR="004343B7" w:rsidRPr="004040F1">
        <w:rPr>
          <w:rFonts w:ascii="Times New Roman" w:hAnsi="Times New Roman" w:cs="Times New Roman"/>
          <w:noProof/>
        </w:rPr>
        <w:t>(</w:t>
      </w:r>
      <w:r w:rsidR="00980AA3" w:rsidRPr="004040F1">
        <w:rPr>
          <w:rFonts w:ascii="Times New Roman" w:hAnsi="Times New Roman" w:cs="Times New Roman"/>
          <w:noProof/>
        </w:rPr>
        <w:t>c</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dilengkapi dengan prosedur penanganan Limbah B3 pada kondisi darurat; </w:t>
      </w:r>
      <w:r w:rsidR="004343B7" w:rsidRPr="004040F1">
        <w:rPr>
          <w:rFonts w:ascii="Times New Roman" w:hAnsi="Times New Roman" w:cs="Times New Roman"/>
          <w:noProof/>
        </w:rPr>
        <w:t>(</w:t>
      </w:r>
      <w:r w:rsidR="00980AA3" w:rsidRPr="004040F1">
        <w:rPr>
          <w:rFonts w:ascii="Times New Roman" w:hAnsi="Times New Roman" w:cs="Times New Roman"/>
          <w:noProof/>
        </w:rPr>
        <w:t>d</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dilengkapi dengan </w:t>
      </w:r>
      <w:r w:rsidR="00980AA3" w:rsidRPr="004040F1">
        <w:rPr>
          <w:rFonts w:ascii="Times New Roman" w:hAnsi="Times New Roman" w:cs="Times New Roman"/>
          <w:i/>
          <w:noProof/>
        </w:rPr>
        <w:t xml:space="preserve">GPS tracking; </w:t>
      </w:r>
      <w:r w:rsidR="004343B7" w:rsidRPr="004040F1">
        <w:rPr>
          <w:rFonts w:ascii="Times New Roman" w:hAnsi="Times New Roman" w:cs="Times New Roman"/>
          <w:noProof/>
        </w:rPr>
        <w:t>(</w:t>
      </w:r>
      <w:r w:rsidR="00980AA3" w:rsidRPr="004040F1">
        <w:rPr>
          <w:rFonts w:ascii="Times New Roman" w:hAnsi="Times New Roman" w:cs="Times New Roman"/>
          <w:noProof/>
        </w:rPr>
        <w:t>e</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w:t>
      </w:r>
      <w:r w:rsidR="00980AA3" w:rsidRPr="004040F1">
        <w:rPr>
          <w:rFonts w:ascii="Times New Roman" w:hAnsi="Times New Roman" w:cs="Times New Roman"/>
          <w:noProof/>
        </w:rPr>
        <w:lastRenderedPageBreak/>
        <w:t>menggunakan</w:t>
      </w:r>
      <w:r w:rsidR="00980AA3" w:rsidRPr="004040F1">
        <w:rPr>
          <w:rFonts w:ascii="Times New Roman" w:hAnsi="Times New Roman" w:cs="Times New Roman"/>
          <w:i/>
          <w:noProof/>
        </w:rPr>
        <w:t xml:space="preserve"> </w:t>
      </w:r>
      <w:r w:rsidR="00980AA3" w:rsidRPr="004040F1">
        <w:rPr>
          <w:rFonts w:ascii="Times New Roman" w:hAnsi="Times New Roman" w:cs="Times New Roman"/>
          <w:noProof/>
        </w:rPr>
        <w:t xml:space="preserve">alat angkut kendaraan roda 4 (empat) atau lebih; </w:t>
      </w:r>
      <w:r w:rsidR="004343B7" w:rsidRPr="004040F1">
        <w:rPr>
          <w:rFonts w:ascii="Times New Roman" w:hAnsi="Times New Roman" w:cs="Times New Roman"/>
          <w:noProof/>
        </w:rPr>
        <w:t>(</w:t>
      </w:r>
      <w:r w:rsidR="00980AA3" w:rsidRPr="004040F1">
        <w:rPr>
          <w:rFonts w:ascii="Times New Roman" w:hAnsi="Times New Roman" w:cs="Times New Roman"/>
          <w:noProof/>
        </w:rPr>
        <w:t>f</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mencantumkan nama dan nomor telepon perusahaan pada sisi kendaraan; dan </w:t>
      </w:r>
      <w:r w:rsidR="004343B7" w:rsidRPr="004040F1">
        <w:rPr>
          <w:rFonts w:ascii="Times New Roman" w:hAnsi="Times New Roman" w:cs="Times New Roman"/>
          <w:noProof/>
        </w:rPr>
        <w:t>(</w:t>
      </w:r>
      <w:r w:rsidR="00980AA3" w:rsidRPr="004040F1">
        <w:rPr>
          <w:rFonts w:ascii="Times New Roman" w:hAnsi="Times New Roman" w:cs="Times New Roman"/>
          <w:noProof/>
        </w:rPr>
        <w:t>g</w:t>
      </w:r>
      <w:r w:rsidR="004343B7" w:rsidRPr="004040F1">
        <w:rPr>
          <w:rFonts w:ascii="Times New Roman" w:hAnsi="Times New Roman" w:cs="Times New Roman"/>
          <w:noProof/>
        </w:rPr>
        <w:t>)</w:t>
      </w:r>
      <w:r w:rsidR="00980AA3" w:rsidRPr="004040F1">
        <w:rPr>
          <w:rFonts w:ascii="Times New Roman" w:hAnsi="Times New Roman" w:cs="Times New Roman"/>
          <w:noProof/>
        </w:rPr>
        <w:t xml:space="preserve"> dilekati simbol Limbah B3 sesuai dengan karakteristik Limbah B3 yang diangkut sesuai dengan ketentuan peraturan perundang-undangan</w:t>
      </w:r>
      <w:r w:rsidR="00526E38" w:rsidRPr="004040F1">
        <w:rPr>
          <w:rFonts w:ascii="Times New Roman" w:hAnsi="Times New Roman" w:cs="Times New Roman"/>
          <w:noProof/>
        </w:rPr>
        <w:t xml:space="preserve">, </w:t>
      </w:r>
      <w:r w:rsidRPr="004040F1">
        <w:rPr>
          <w:rFonts w:ascii="Times New Roman" w:hAnsi="Times New Roman" w:cs="Times New Roman"/>
          <w:noProof/>
          <w:lang w:val="id-ID"/>
        </w:rPr>
        <w:t xml:space="preserve">dan peralatan kerja lainnya yang memenuhi standar keselamatan kerja dan memenuhi izin untuk beroperasi di jalan umum maupun di </w:t>
      </w:r>
      <w:r w:rsidR="00526E38" w:rsidRPr="004040F1">
        <w:rPr>
          <w:rFonts w:ascii="Times New Roman" w:hAnsi="Times New Roman" w:cs="Times New Roman"/>
          <w:noProof/>
        </w:rPr>
        <w:t>Lokasi Jasa</w:t>
      </w:r>
      <w:r w:rsidR="006F59AA" w:rsidRPr="004040F1">
        <w:rPr>
          <w:rFonts w:ascii="Times New Roman" w:hAnsi="Times New Roman" w:cs="Times New Roman"/>
          <w:noProof/>
          <w:lang w:val="id-ID"/>
        </w:rPr>
        <w:t>.</w:t>
      </w:r>
    </w:p>
    <w:p w14:paraId="513C4ADE" w14:textId="77777777" w:rsidR="006F59AA" w:rsidRPr="004040F1" w:rsidRDefault="006F59AA" w:rsidP="006F397B">
      <w:pPr>
        <w:pStyle w:val="ListParagraph"/>
        <w:spacing w:after="0" w:line="240" w:lineRule="auto"/>
        <w:ind w:left="567"/>
        <w:jc w:val="both"/>
        <w:rPr>
          <w:rFonts w:ascii="Times New Roman" w:hAnsi="Times New Roman" w:cs="Times New Roman"/>
          <w:noProof/>
          <w:lang w:val="id-ID"/>
        </w:rPr>
      </w:pPr>
    </w:p>
    <w:p w14:paraId="7482BFFA" w14:textId="2F26378D" w:rsidR="00A2334F" w:rsidRPr="004040F1" w:rsidRDefault="00A2334F"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Pihak Kedua menyatakan dan menjamin bahwa lokasi yang dipergunakan oleh Pihak Kedua sebagai lokasi pengelolaan (termasuk</w:t>
      </w:r>
      <w:r w:rsidR="00910EBA" w:rsidRPr="004040F1">
        <w:rPr>
          <w:rFonts w:ascii="Times New Roman" w:hAnsi="Times New Roman" w:cs="Times New Roman"/>
          <w:noProof/>
          <w:lang w:val="id-ID"/>
        </w:rPr>
        <w:t xml:space="preserve"> namun tidak terbatas pada</w:t>
      </w:r>
      <w:r w:rsidRPr="004040F1">
        <w:rPr>
          <w:rFonts w:ascii="Times New Roman" w:hAnsi="Times New Roman" w:cs="Times New Roman"/>
          <w:noProof/>
          <w:lang w:val="id-ID"/>
        </w:rPr>
        <w:t xml:space="preserve"> </w:t>
      </w:r>
      <w:r w:rsidR="00A541AE" w:rsidRPr="004040F1">
        <w:rPr>
          <w:rFonts w:ascii="Times New Roman" w:hAnsi="Times New Roman" w:cs="Times New Roman"/>
          <w:noProof/>
          <w:lang w:val="en-AU"/>
        </w:rPr>
        <w:t xml:space="preserve">tempat </w:t>
      </w:r>
      <w:r w:rsidRPr="004040F1">
        <w:rPr>
          <w:rFonts w:ascii="Times New Roman" w:hAnsi="Times New Roman" w:cs="Times New Roman"/>
          <w:noProof/>
          <w:lang w:val="id-ID"/>
        </w:rPr>
        <w:t xml:space="preserve">pengumpulan, pengolahan, dan pembuangan) Limbah B3 merupakan lokasi yang sesuai dengan peruntukkannya dan </w:t>
      </w:r>
      <w:r w:rsidR="007C40C0" w:rsidRPr="004040F1">
        <w:rPr>
          <w:rFonts w:ascii="Times New Roman" w:hAnsi="Times New Roman" w:cs="Times New Roman"/>
          <w:noProof/>
          <w:lang w:val="en-AU"/>
        </w:rPr>
        <w:t>peraturan perundang-undangan yang berlaku</w:t>
      </w:r>
      <w:r w:rsidRPr="004040F1">
        <w:rPr>
          <w:rFonts w:ascii="Times New Roman" w:hAnsi="Times New Roman" w:cs="Times New Roman"/>
          <w:noProof/>
          <w:lang w:val="id-ID"/>
        </w:rPr>
        <w:t xml:space="preserve"> untuk pelaksanaan Jasa sesuai Perjanjian ini. </w:t>
      </w:r>
    </w:p>
    <w:p w14:paraId="7D6DE65B" w14:textId="77777777" w:rsidR="00A73471" w:rsidRPr="004040F1" w:rsidRDefault="00A73471" w:rsidP="00A73471">
      <w:pPr>
        <w:pStyle w:val="ListParagraph"/>
        <w:rPr>
          <w:rFonts w:ascii="Times New Roman" w:hAnsi="Times New Roman" w:cs="Times New Roman"/>
          <w:noProof/>
          <w:lang w:val="id-ID"/>
        </w:rPr>
      </w:pPr>
    </w:p>
    <w:p w14:paraId="3B531588" w14:textId="4237E42C" w:rsidR="00A73471" w:rsidRPr="004040F1" w:rsidRDefault="009E5889" w:rsidP="003C4D4A">
      <w:pPr>
        <w:pStyle w:val="ListParagraph"/>
        <w:numPr>
          <w:ilvl w:val="1"/>
          <w:numId w:val="15"/>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rPr>
        <w:t xml:space="preserve">Selama Jangka Waktu Perjanjian,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w:t>
      </w:r>
      <w:r w:rsidR="00C8463D" w:rsidRPr="004040F1">
        <w:rPr>
          <w:rFonts w:ascii="Times New Roman" w:hAnsi="Times New Roman" w:cs="Times New Roman"/>
          <w:noProof/>
        </w:rPr>
        <w:t>H</w:t>
      </w:r>
      <w:r w:rsidRPr="004040F1">
        <w:rPr>
          <w:rFonts w:ascii="Times New Roman" w:hAnsi="Times New Roman" w:cs="Times New Roman"/>
          <w:noProof/>
        </w:rPr>
        <w:t xml:space="preserve">ari </w:t>
      </w:r>
      <w:r w:rsidR="00C8463D" w:rsidRPr="004040F1">
        <w:rPr>
          <w:rFonts w:ascii="Times New Roman" w:hAnsi="Times New Roman" w:cs="Times New Roman"/>
          <w:noProof/>
        </w:rPr>
        <w:t>K</w:t>
      </w:r>
      <w:r w:rsidRPr="004040F1">
        <w:rPr>
          <w:rFonts w:ascii="Times New Roman" w:hAnsi="Times New Roman" w:cs="Times New Roman"/>
          <w:noProof/>
        </w:rPr>
        <w:t>alender atau pada kesempatan pertama dengan melampirkan salinan dokumen pendukung yang membuktikan adanya perubahan tersebut.</w:t>
      </w:r>
    </w:p>
    <w:p w14:paraId="004A9433" w14:textId="77777777" w:rsidR="005A3007" w:rsidRPr="004040F1" w:rsidRDefault="005A3007" w:rsidP="006F397B">
      <w:pPr>
        <w:spacing w:after="0" w:line="240" w:lineRule="auto"/>
        <w:ind w:right="-45"/>
        <w:contextualSpacing/>
        <w:jc w:val="center"/>
        <w:rPr>
          <w:rFonts w:ascii="Times New Roman" w:hAnsi="Times New Roman" w:cs="Times New Roman"/>
          <w:b/>
          <w:bCs/>
          <w:noProof/>
          <w:lang w:val="id-ID" w:eastAsia="id-ID"/>
        </w:rPr>
      </w:pPr>
    </w:p>
    <w:p w14:paraId="215CCD22" w14:textId="77777777" w:rsidR="0049787E" w:rsidRPr="004040F1" w:rsidRDefault="0049787E" w:rsidP="006F397B">
      <w:pPr>
        <w:spacing w:after="0" w:line="240" w:lineRule="auto"/>
        <w:ind w:right="-45"/>
        <w:contextualSpacing/>
        <w:jc w:val="center"/>
        <w:rPr>
          <w:rFonts w:ascii="Times New Roman" w:hAnsi="Times New Roman" w:cs="Times New Roman"/>
          <w:b/>
          <w:bCs/>
          <w:noProof/>
          <w:lang w:val="id-ID" w:eastAsia="id-ID"/>
        </w:rPr>
      </w:pPr>
      <w:r w:rsidRPr="004040F1">
        <w:rPr>
          <w:rFonts w:ascii="Times New Roman" w:hAnsi="Times New Roman" w:cs="Times New Roman"/>
          <w:b/>
          <w:bCs/>
          <w:noProof/>
          <w:lang w:val="id-ID" w:eastAsia="id-ID"/>
        </w:rPr>
        <w:t>PASAL 10</w:t>
      </w:r>
    </w:p>
    <w:p w14:paraId="5465BC67" w14:textId="77777777" w:rsidR="006F59AA" w:rsidRPr="004040F1" w:rsidRDefault="006F59AA" w:rsidP="006F397B">
      <w:pPr>
        <w:spacing w:after="0" w:line="240" w:lineRule="auto"/>
        <w:contextualSpacing/>
        <w:jc w:val="center"/>
        <w:outlineLvl w:val="0"/>
        <w:rPr>
          <w:rFonts w:ascii="Times New Roman" w:hAnsi="Times New Roman" w:cs="Times New Roman"/>
          <w:b/>
          <w:noProof/>
          <w:lang w:val="id-ID"/>
        </w:rPr>
      </w:pPr>
      <w:r w:rsidRPr="004040F1">
        <w:rPr>
          <w:rFonts w:ascii="Times New Roman" w:hAnsi="Times New Roman" w:cs="Times New Roman"/>
          <w:b/>
          <w:noProof/>
          <w:lang w:val="id-ID"/>
        </w:rPr>
        <w:t>KERAHASIAAN</w:t>
      </w:r>
    </w:p>
    <w:p w14:paraId="5DF9A7B0" w14:textId="77777777" w:rsidR="006F59AA" w:rsidRPr="004040F1" w:rsidRDefault="006F59AA" w:rsidP="006F397B">
      <w:pPr>
        <w:spacing w:after="0" w:line="240" w:lineRule="auto"/>
        <w:ind w:right="-45"/>
        <w:contextualSpacing/>
        <w:jc w:val="center"/>
        <w:rPr>
          <w:rFonts w:ascii="Times New Roman" w:hAnsi="Times New Roman" w:cs="Times New Roman"/>
          <w:b/>
          <w:bCs/>
          <w:noProof/>
          <w:lang w:val="id-ID" w:eastAsia="id-ID"/>
        </w:rPr>
      </w:pPr>
    </w:p>
    <w:p w14:paraId="4DA2F6D5" w14:textId="77777777" w:rsidR="006F59AA" w:rsidRPr="004040F1" w:rsidRDefault="006F59AA" w:rsidP="003C4D4A">
      <w:pPr>
        <w:pStyle w:val="BodyText"/>
        <w:numPr>
          <w:ilvl w:val="1"/>
          <w:numId w:val="16"/>
        </w:numPr>
        <w:ind w:left="567" w:hanging="567"/>
        <w:contextualSpacing/>
        <w:rPr>
          <w:noProof/>
          <w:sz w:val="22"/>
          <w:szCs w:val="22"/>
          <w:lang w:val="id-ID"/>
        </w:rPr>
      </w:pPr>
      <w:r w:rsidRPr="004040F1">
        <w:rPr>
          <w:noProof/>
          <w:sz w:val="22"/>
          <w:szCs w:val="22"/>
          <w:lang w:val="id-ID"/>
        </w:rPr>
        <w:t>Pihak Kedua tidak akan dalam bentuk apapun dan dengan cara apapun mengungkapkan apapun dan semua informasi dan dokumentasi yang berkaitan dengan Perjanjian ini (“</w:t>
      </w:r>
      <w:r w:rsidRPr="004040F1">
        <w:rPr>
          <w:b/>
          <w:noProof/>
          <w:sz w:val="22"/>
          <w:szCs w:val="22"/>
          <w:lang w:val="id-ID"/>
        </w:rPr>
        <w:t>Informasi Rahasia</w:t>
      </w:r>
      <w:r w:rsidRPr="004040F1">
        <w:rPr>
          <w:noProof/>
          <w:sz w:val="22"/>
          <w:szCs w:val="22"/>
          <w:lang w:val="id-ID"/>
        </w:rPr>
        <w:t>”) kepada pihak ketiga tanpa persetujuan tertulis lebih dahulu dari Pihak Pertama.</w:t>
      </w:r>
    </w:p>
    <w:p w14:paraId="7FE438CB" w14:textId="77777777" w:rsidR="006F59AA" w:rsidRPr="004040F1" w:rsidRDefault="006F59AA" w:rsidP="006F397B">
      <w:pPr>
        <w:pStyle w:val="BodyText"/>
        <w:ind w:left="567"/>
        <w:contextualSpacing/>
        <w:rPr>
          <w:noProof/>
          <w:sz w:val="22"/>
          <w:szCs w:val="22"/>
          <w:lang w:val="id-ID"/>
        </w:rPr>
      </w:pPr>
    </w:p>
    <w:p w14:paraId="7163C7C4" w14:textId="77777777" w:rsidR="006F59AA" w:rsidRPr="004040F1" w:rsidRDefault="006F59AA" w:rsidP="003C4D4A">
      <w:pPr>
        <w:pStyle w:val="BodyText"/>
        <w:numPr>
          <w:ilvl w:val="1"/>
          <w:numId w:val="16"/>
        </w:numPr>
        <w:ind w:left="567" w:hanging="567"/>
        <w:contextualSpacing/>
        <w:rPr>
          <w:noProof/>
          <w:sz w:val="22"/>
          <w:szCs w:val="22"/>
          <w:lang w:val="id-ID"/>
        </w:rPr>
      </w:pPr>
      <w:r w:rsidRPr="004040F1">
        <w:rPr>
          <w:noProof/>
          <w:sz w:val="22"/>
          <w:szCs w:val="22"/>
          <w:lang w:val="id-ID"/>
        </w:rPr>
        <w:t>Pihak Kedua diperkenankan menyampaikan Informasi Rahasia: (a) kepada karyawannya, pekerjanya, perwakilannya atau penasihatnya yang perlu mengetahui informasi tersebut dengan tujuan untuk melaksanakan kewajiban Pihak Kedua berdasarkan Perjanjian atau untuk melaksanakan hak-haknya; selalu dengan kondisi bahwa Pihak Kedua tetap bertanggung jawab untuk memastikan dan mengakibatkan pihak-pihak tersebut untuk tunduk pada ketentuan kerahasiaan dalam Perjanjian ini; dan (b) apabila diharuskan oleh hukum, permintaan pengadilan atau pemerintah atau pemegang kewenangan.</w:t>
      </w:r>
    </w:p>
    <w:p w14:paraId="1BF3AC82" w14:textId="77777777" w:rsidR="006F59AA" w:rsidRPr="004040F1" w:rsidRDefault="006F59AA" w:rsidP="006F397B">
      <w:pPr>
        <w:pStyle w:val="BodyText"/>
        <w:contextualSpacing/>
        <w:rPr>
          <w:noProof/>
          <w:sz w:val="22"/>
          <w:szCs w:val="22"/>
          <w:lang w:val="id-ID"/>
        </w:rPr>
      </w:pPr>
    </w:p>
    <w:p w14:paraId="6E2DA5E8" w14:textId="77777777" w:rsidR="006F59AA" w:rsidRPr="004040F1" w:rsidRDefault="006F59AA" w:rsidP="003C4D4A">
      <w:pPr>
        <w:pStyle w:val="BodyText"/>
        <w:numPr>
          <w:ilvl w:val="1"/>
          <w:numId w:val="16"/>
        </w:numPr>
        <w:ind w:left="567" w:hanging="567"/>
        <w:contextualSpacing/>
        <w:rPr>
          <w:noProof/>
          <w:sz w:val="22"/>
          <w:szCs w:val="22"/>
          <w:lang w:val="id-ID"/>
        </w:rPr>
      </w:pPr>
      <w:r w:rsidRPr="004040F1">
        <w:rPr>
          <w:noProof/>
          <w:sz w:val="22"/>
          <w:szCs w:val="22"/>
          <w:lang w:val="id-ID"/>
        </w:rPr>
        <w:t xml:space="preserve">Ketentuan </w:t>
      </w:r>
      <w:r w:rsidRPr="004040F1">
        <w:rPr>
          <w:noProof/>
          <w:sz w:val="22"/>
          <w:szCs w:val="22"/>
          <w:u w:val="single"/>
          <w:lang w:val="id-ID"/>
        </w:rPr>
        <w:t>Pasal 10 (Kerahasiaan)</w:t>
      </w:r>
      <w:r w:rsidRPr="004040F1">
        <w:rPr>
          <w:noProof/>
          <w:sz w:val="22"/>
          <w:szCs w:val="22"/>
          <w:lang w:val="id-ID"/>
        </w:rPr>
        <w:t xml:space="preserve"> akan tetap berlaku walaupun berakhirnya Perjanjian ini</w:t>
      </w:r>
      <w:r w:rsidRPr="004040F1">
        <w:rPr>
          <w:noProof/>
          <w:sz w:val="22"/>
          <w:szCs w:val="22"/>
          <w:lang w:val="id-ID" w:eastAsia="id-ID"/>
        </w:rPr>
        <w:t>.</w:t>
      </w:r>
    </w:p>
    <w:p w14:paraId="382213D1" w14:textId="77777777" w:rsidR="006F59AA" w:rsidRPr="004040F1" w:rsidRDefault="006F59AA" w:rsidP="006F397B">
      <w:pPr>
        <w:spacing w:after="0" w:line="240" w:lineRule="auto"/>
        <w:ind w:right="-45"/>
        <w:contextualSpacing/>
        <w:jc w:val="center"/>
        <w:rPr>
          <w:rFonts w:ascii="Times New Roman" w:hAnsi="Times New Roman" w:cs="Times New Roman"/>
          <w:b/>
          <w:bCs/>
          <w:noProof/>
          <w:lang w:val="id-ID" w:eastAsia="id-ID"/>
        </w:rPr>
      </w:pPr>
    </w:p>
    <w:p w14:paraId="1FCFD3D9" w14:textId="77777777" w:rsidR="0049787E" w:rsidRPr="004040F1" w:rsidRDefault="0049787E" w:rsidP="006F397B">
      <w:pPr>
        <w:spacing w:after="0" w:line="240" w:lineRule="auto"/>
        <w:contextualSpacing/>
        <w:jc w:val="center"/>
        <w:rPr>
          <w:rFonts w:ascii="Times New Roman" w:hAnsi="Times New Roman" w:cs="Times New Roman"/>
          <w:b/>
          <w:bCs/>
          <w:noProof/>
          <w:lang w:val="id-ID"/>
        </w:rPr>
      </w:pPr>
      <w:r w:rsidRPr="004040F1">
        <w:rPr>
          <w:rFonts w:ascii="Times New Roman" w:hAnsi="Times New Roman" w:cs="Times New Roman"/>
          <w:b/>
          <w:bCs/>
          <w:noProof/>
          <w:lang w:val="id-ID"/>
        </w:rPr>
        <w:t>PASAL 11</w:t>
      </w:r>
    </w:p>
    <w:p w14:paraId="092F269C" w14:textId="77777777" w:rsidR="006F59AA" w:rsidRPr="004040F1" w:rsidRDefault="006F59AA" w:rsidP="006F397B">
      <w:pPr>
        <w:spacing w:after="0" w:line="240" w:lineRule="auto"/>
        <w:ind w:right="-45"/>
        <w:contextualSpacing/>
        <w:jc w:val="center"/>
        <w:rPr>
          <w:rFonts w:ascii="Times New Roman" w:hAnsi="Times New Roman" w:cs="Times New Roman"/>
          <w:b/>
          <w:bCs/>
          <w:noProof/>
          <w:lang w:val="id-ID" w:eastAsia="id-ID"/>
        </w:rPr>
      </w:pPr>
      <w:r w:rsidRPr="004040F1">
        <w:rPr>
          <w:rFonts w:ascii="Times New Roman" w:hAnsi="Times New Roman" w:cs="Times New Roman"/>
          <w:b/>
          <w:bCs/>
          <w:noProof/>
          <w:lang w:val="id-ID" w:eastAsia="id-ID"/>
        </w:rPr>
        <w:t>BENTURAN KEPENTINGAN</w:t>
      </w:r>
    </w:p>
    <w:p w14:paraId="70E8F567" w14:textId="77777777" w:rsidR="006F59AA" w:rsidRPr="004040F1" w:rsidRDefault="006F59AA" w:rsidP="006F397B">
      <w:pPr>
        <w:spacing w:after="0" w:line="240" w:lineRule="auto"/>
        <w:ind w:right="-45"/>
        <w:contextualSpacing/>
        <w:jc w:val="both"/>
        <w:rPr>
          <w:rFonts w:ascii="Times New Roman" w:hAnsi="Times New Roman" w:cs="Times New Roman"/>
          <w:b/>
          <w:bCs/>
          <w:noProof/>
          <w:lang w:val="id-ID" w:eastAsia="id-ID"/>
        </w:rPr>
      </w:pPr>
    </w:p>
    <w:p w14:paraId="7424FD77" w14:textId="7EF9726E" w:rsidR="00476699" w:rsidRPr="004040F1" w:rsidRDefault="00476699" w:rsidP="003C4D4A">
      <w:pPr>
        <w:numPr>
          <w:ilvl w:val="0"/>
          <w:numId w:val="26"/>
        </w:numPr>
        <w:spacing w:after="0" w:line="240" w:lineRule="auto"/>
        <w:ind w:left="567" w:right="-45" w:hanging="567"/>
        <w:contextualSpacing/>
        <w:jc w:val="both"/>
        <w:rPr>
          <w:rFonts w:ascii="Times New Roman" w:hAnsi="Times New Roman" w:cs="Times New Roman"/>
          <w:noProof/>
          <w:lang w:val="id-ID" w:eastAsia="id-ID"/>
        </w:rPr>
      </w:pPr>
      <w:r w:rsidRPr="004040F1">
        <w:rPr>
          <w:rFonts w:ascii="Times New Roman" w:hAnsi="Times New Roman" w:cs="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Pr="004040F1">
        <w:rPr>
          <w:rFonts w:ascii="Times New Roman" w:hAnsi="Times New Roman" w:cs="Times New Roman"/>
          <w:noProof/>
          <w:lang w:eastAsia="id-ID"/>
        </w:rPr>
        <w:t>a</w:t>
      </w:r>
      <w:r w:rsidRPr="004040F1">
        <w:rPr>
          <w:rFonts w:ascii="Times New Roman" w:hAnsi="Times New Roman" w:cs="Times New Roman"/>
          <w:noProof/>
          <w:lang w:val="id-ID" w:eastAsia="id-ID"/>
        </w:rPr>
        <w:t xml:space="preserve">bat/diskon, tiket perjalanan, paket wisata, paket pengobatan, pinjaman tanpa bunga, </w:t>
      </w:r>
      <w:r w:rsidRPr="004040F1">
        <w:rPr>
          <w:rFonts w:ascii="Times New Roman" w:hAnsi="Times New Roman" w:cs="Times New Roman"/>
          <w:i/>
          <w:noProof/>
          <w:lang w:val="id-ID" w:eastAsia="id-ID"/>
        </w:rPr>
        <w:t>doorprize</w:t>
      </w:r>
      <w:r w:rsidRPr="004040F1">
        <w:rPr>
          <w:rFonts w:ascii="Times New Roman" w:hAnsi="Times New Roman" w:cs="Times New Roman"/>
          <w:noProof/>
          <w:lang w:val="id-ID" w:eastAsia="id-ID"/>
        </w:rPr>
        <w:t>, bingkisan, fasilitas/bentuk lainnya, atau tindakan intimidasi (seluruhnya sebagai “</w:t>
      </w:r>
      <w:r w:rsidRPr="004040F1">
        <w:rPr>
          <w:rFonts w:ascii="Times New Roman" w:hAnsi="Times New Roman" w:cs="Times New Roman"/>
          <w:b/>
          <w:noProof/>
          <w:lang w:val="id-ID" w:eastAsia="id-ID"/>
        </w:rPr>
        <w:t>Pemberian</w:t>
      </w:r>
      <w:r w:rsidRPr="004040F1">
        <w:rPr>
          <w:rFonts w:ascii="Times New Roman" w:hAnsi="Times New Roman" w:cs="Times New Roman"/>
          <w:noProof/>
          <w:lang w:val="id-ID" w:eastAsia="id-ID"/>
        </w:rPr>
        <w:t xml:space="preserve">”) kepada Pihak Pertama, berikut karyawannya, personilnya, manajemennya, direksinya, komisarisnya, kerabatnya dan/atau keluarga dari pihak-pihak tersebut (termasuk keluarga karyawan), </w:t>
      </w:r>
      <w:r w:rsidR="0076559D" w:rsidRPr="004040F1">
        <w:rPr>
          <w:rFonts w:ascii="Times New Roman" w:hAnsi="Times New Roman" w:cs="Times New Roman"/>
          <w:noProof/>
          <w:lang w:val="en-ID" w:eastAsia="id-ID"/>
        </w:rPr>
        <w:t>A</w:t>
      </w:r>
      <w:r w:rsidRPr="004040F1">
        <w:rPr>
          <w:rFonts w:ascii="Times New Roman" w:hAnsi="Times New Roman" w:cs="Times New Roman"/>
          <w:noProof/>
          <w:lang w:val="id-ID" w:eastAsia="id-ID"/>
        </w:rPr>
        <w:t>filiasi serta pihak-pihak lainnya yang terkait dengan Pihak Pertama (“</w:t>
      </w:r>
      <w:r w:rsidRPr="004040F1">
        <w:rPr>
          <w:rFonts w:ascii="Times New Roman" w:hAnsi="Times New Roman" w:cs="Times New Roman"/>
          <w:b/>
          <w:noProof/>
          <w:lang w:val="id-ID" w:eastAsia="id-ID"/>
        </w:rPr>
        <w:t>Pihak Terkait Pihak Pertama</w:t>
      </w:r>
      <w:r w:rsidRPr="004040F1">
        <w:rPr>
          <w:rFonts w:ascii="Times New Roman" w:hAnsi="Times New Roman" w:cs="Times New Roman"/>
          <w:noProof/>
          <w:lang w:val="id-ID" w:eastAsia="id-ID"/>
        </w:rPr>
        <w:t>”)</w:t>
      </w:r>
      <w:r w:rsidR="008C0E36" w:rsidRPr="004040F1">
        <w:rPr>
          <w:rFonts w:ascii="Times New Roman" w:hAnsi="Times New Roman" w:cs="Times New Roman"/>
          <w:noProof/>
          <w:lang w:val="en-ID" w:eastAsia="id-ID"/>
        </w:rPr>
        <w:t xml:space="preserve"> </w:t>
      </w:r>
      <w:r w:rsidR="008C0E36" w:rsidRPr="004040F1">
        <w:rPr>
          <w:rFonts w:ascii="Times New Roman" w:hAnsi="Times New Roman" w:cs="Times New Roman"/>
          <w:noProof/>
          <w:lang w:val="en-ID"/>
        </w:rPr>
        <w:t xml:space="preserve">maupun pihak-pihak yang dilarang oleh hukum dan peraturan perundang-undangan yang berlaku sehubungan dengan pelaksanaan Jasa maupun </w:t>
      </w:r>
      <w:r w:rsidR="008C0E36" w:rsidRPr="004040F1">
        <w:rPr>
          <w:rFonts w:ascii="Times New Roman" w:hAnsi="Times New Roman" w:cs="Times New Roman"/>
          <w:noProof/>
          <w:lang w:val="en-ID"/>
        </w:rPr>
        <w:lastRenderedPageBreak/>
        <w:t>pelaksanaan Perjanjian ini</w:t>
      </w:r>
      <w:r w:rsidR="008C0E36" w:rsidRPr="004040F1">
        <w:rPr>
          <w:rFonts w:ascii="Times New Roman" w:hAnsi="Times New Roman" w:cs="Times New Roman"/>
          <w:noProof/>
          <w:lang w:val="id-ID" w:eastAsia="id-ID"/>
        </w:rPr>
        <w:t>,</w:t>
      </w:r>
      <w:r w:rsidRPr="004040F1">
        <w:rPr>
          <w:rFonts w:ascii="Times New Roman" w:hAnsi="Times New Roman" w:cs="Times New Roman"/>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4040F1">
        <w:rPr>
          <w:rFonts w:ascii="Times New Roman" w:hAnsi="Times New Roman" w:cs="Times New Roman"/>
          <w:noProof/>
          <w:u w:val="single"/>
          <w:lang w:val="id-ID" w:eastAsia="id-ID"/>
        </w:rPr>
        <w:t>Pasal 1</w:t>
      </w:r>
      <w:r w:rsidRPr="004040F1">
        <w:rPr>
          <w:rFonts w:ascii="Times New Roman" w:hAnsi="Times New Roman" w:cs="Times New Roman"/>
          <w:noProof/>
          <w:u w:val="single"/>
          <w:lang w:val="en-ID" w:eastAsia="id-ID"/>
        </w:rPr>
        <w:t>3</w:t>
      </w:r>
      <w:r w:rsidRPr="004040F1">
        <w:rPr>
          <w:rFonts w:ascii="Times New Roman" w:hAnsi="Times New Roman" w:cs="Times New Roman"/>
          <w:noProof/>
          <w:u w:val="single"/>
          <w:lang w:val="id-ID" w:eastAsia="id-ID"/>
        </w:rPr>
        <w:t>.1.</w:t>
      </w:r>
      <w:r w:rsidRPr="004040F1">
        <w:rPr>
          <w:rFonts w:ascii="Times New Roman" w:hAnsi="Times New Roman" w:cs="Times New Roman"/>
          <w:noProof/>
          <w:u w:val="single"/>
          <w:lang w:val="en-ID" w:eastAsia="id-ID"/>
        </w:rPr>
        <w:t>c</w:t>
      </w:r>
      <w:r w:rsidRPr="004040F1">
        <w:rPr>
          <w:rFonts w:ascii="Times New Roman" w:hAnsi="Times New Roman" w:cs="Times New Roman"/>
          <w:noProof/>
          <w:lang w:val="id-ID" w:eastAsia="id-ID"/>
        </w:rPr>
        <w:t xml:space="preserve"> dan seluruh kerugian, dampak, dan/atau akibat yang timbul akan menjadi tanggung jawab Pihak Kedua.  </w:t>
      </w:r>
    </w:p>
    <w:p w14:paraId="4A1CC5DA" w14:textId="77777777" w:rsidR="00476699" w:rsidRPr="004040F1" w:rsidRDefault="00476699" w:rsidP="00476699">
      <w:pPr>
        <w:spacing w:after="0" w:line="240" w:lineRule="auto"/>
        <w:ind w:right="-45"/>
        <w:contextualSpacing/>
        <w:jc w:val="both"/>
        <w:rPr>
          <w:rFonts w:ascii="Times New Roman" w:hAnsi="Times New Roman" w:cs="Times New Roman"/>
          <w:noProof/>
          <w:lang w:val="id-ID" w:eastAsia="id-ID"/>
        </w:rPr>
      </w:pPr>
    </w:p>
    <w:p w14:paraId="4CDF0D58" w14:textId="3FEA9759" w:rsidR="00476699" w:rsidRPr="004040F1" w:rsidRDefault="00476699" w:rsidP="003C4D4A">
      <w:pPr>
        <w:numPr>
          <w:ilvl w:val="0"/>
          <w:numId w:val="26"/>
        </w:numPr>
        <w:spacing w:after="0" w:line="240" w:lineRule="auto"/>
        <w:ind w:left="567" w:right="-45" w:hanging="567"/>
        <w:contextualSpacing/>
        <w:jc w:val="both"/>
        <w:rPr>
          <w:rFonts w:ascii="Times New Roman" w:hAnsi="Times New Roman" w:cs="Times New Roman"/>
          <w:noProof/>
          <w:lang w:val="id-ID" w:eastAsia="id-ID"/>
        </w:rPr>
      </w:pPr>
      <w:r w:rsidRPr="004040F1">
        <w:rPr>
          <w:rFonts w:ascii="Times New Roman" w:hAnsi="Times New Roman" w:cs="Times New Roman"/>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8C0E36" w:rsidRPr="004040F1">
        <w:rPr>
          <w:rFonts w:ascii="Times New Roman" w:hAnsi="Times New Roman" w:cs="Times New Roman"/>
          <w:noProof/>
          <w:lang w:val="en-ID" w:eastAsia="id-ID"/>
        </w:rPr>
        <w:t xml:space="preserve"> </w:t>
      </w:r>
      <w:r w:rsidR="008C0E36" w:rsidRPr="004040F1">
        <w:rPr>
          <w:rFonts w:ascii="Times New Roman" w:hAnsi="Times New Roman" w:cs="Times New Roman"/>
          <w:noProof/>
          <w:lang w:val="en-ID"/>
        </w:rPr>
        <w:t>maupun pihak-pihak yang dilarang oleh hukum dan peraturan perundang-undangan yang berlaku sehubungan dengan pelaksanaan Jasa maupun pelaksanaan Perjanjian ini</w:t>
      </w:r>
      <w:r w:rsidR="008C0E36" w:rsidRPr="004040F1">
        <w:rPr>
          <w:rFonts w:ascii="Times New Roman" w:hAnsi="Times New Roman" w:cs="Times New Roman"/>
          <w:noProof/>
          <w:lang w:val="id-ID" w:eastAsia="id-ID"/>
        </w:rPr>
        <w:t>,</w:t>
      </w:r>
      <w:r w:rsidRPr="004040F1">
        <w:rPr>
          <w:rFonts w:ascii="Times New Roman" w:hAnsi="Times New Roman" w:cs="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4040F1">
        <w:rPr>
          <w:rFonts w:ascii="Times New Roman" w:hAnsi="Times New Roman" w:cs="Times New Roman"/>
          <w:noProof/>
          <w:u w:val="single"/>
          <w:lang w:val="id-ID" w:eastAsia="id-ID"/>
        </w:rPr>
        <w:t>Pasal 1</w:t>
      </w:r>
      <w:r w:rsidRPr="004040F1">
        <w:rPr>
          <w:rFonts w:ascii="Times New Roman" w:hAnsi="Times New Roman" w:cs="Times New Roman"/>
          <w:noProof/>
          <w:u w:val="single"/>
          <w:lang w:val="en-ID" w:eastAsia="id-ID"/>
        </w:rPr>
        <w:t>3</w:t>
      </w:r>
      <w:r w:rsidRPr="004040F1">
        <w:rPr>
          <w:rFonts w:ascii="Times New Roman" w:hAnsi="Times New Roman" w:cs="Times New Roman"/>
          <w:noProof/>
          <w:u w:val="single"/>
          <w:lang w:val="id-ID" w:eastAsia="id-ID"/>
        </w:rPr>
        <w:t>.1.</w:t>
      </w:r>
      <w:r w:rsidRPr="004040F1">
        <w:rPr>
          <w:rFonts w:ascii="Times New Roman" w:hAnsi="Times New Roman" w:cs="Times New Roman"/>
          <w:noProof/>
          <w:u w:val="single"/>
          <w:lang w:val="en-ID" w:eastAsia="id-ID"/>
        </w:rPr>
        <w:t>c</w:t>
      </w:r>
      <w:r w:rsidRPr="004040F1">
        <w:rPr>
          <w:rFonts w:ascii="Times New Roman" w:hAnsi="Times New Roman" w:cs="Times New Roman"/>
          <w:noProof/>
          <w:lang w:val="id-ID" w:eastAsia="id-ID"/>
        </w:rPr>
        <w:t xml:space="preserve"> dan seluruh kerugian, dampak, dan/atau akibat yang timbul akan menjadi tanggung jawab Pihak Kedua.</w:t>
      </w:r>
    </w:p>
    <w:p w14:paraId="560E4D47" w14:textId="1D50D339" w:rsidR="008C0E36" w:rsidRPr="004040F1" w:rsidRDefault="008C0E36">
      <w:pPr>
        <w:spacing w:after="0" w:line="240" w:lineRule="auto"/>
        <w:rPr>
          <w:rFonts w:ascii="Times New Roman" w:eastAsia="MS Gothic" w:hAnsi="Times New Roman" w:cs="Times New Roman"/>
          <w:b/>
          <w:iCs/>
          <w:noProof/>
          <w:lang w:val="id-ID" w:eastAsia="x-none"/>
        </w:rPr>
      </w:pPr>
    </w:p>
    <w:p w14:paraId="4C76041B" w14:textId="5F799321" w:rsidR="0049787E" w:rsidRPr="004040F1" w:rsidRDefault="0049787E" w:rsidP="006F397B">
      <w:pPr>
        <w:pStyle w:val="Heading9"/>
        <w:spacing w:before="0" w:line="240" w:lineRule="auto"/>
        <w:contextualSpacing/>
        <w:jc w:val="center"/>
        <w:rPr>
          <w:rFonts w:ascii="Times New Roman" w:hAnsi="Times New Roman"/>
          <w:b/>
          <w:i w:val="0"/>
          <w:noProof/>
          <w:color w:val="auto"/>
          <w:sz w:val="22"/>
          <w:szCs w:val="22"/>
          <w:lang w:val="id-ID"/>
        </w:rPr>
      </w:pPr>
      <w:r w:rsidRPr="004040F1">
        <w:rPr>
          <w:rFonts w:ascii="Times New Roman" w:hAnsi="Times New Roman"/>
          <w:b/>
          <w:i w:val="0"/>
          <w:noProof/>
          <w:color w:val="auto"/>
          <w:sz w:val="22"/>
          <w:szCs w:val="22"/>
          <w:lang w:val="id-ID"/>
        </w:rPr>
        <w:t>PASAL 1</w:t>
      </w:r>
      <w:r w:rsidR="00267042" w:rsidRPr="004040F1">
        <w:rPr>
          <w:rFonts w:ascii="Times New Roman" w:hAnsi="Times New Roman"/>
          <w:b/>
          <w:i w:val="0"/>
          <w:noProof/>
          <w:color w:val="auto"/>
          <w:sz w:val="22"/>
          <w:szCs w:val="22"/>
          <w:lang w:val="id-ID"/>
        </w:rPr>
        <w:t>2</w:t>
      </w:r>
    </w:p>
    <w:p w14:paraId="1EFD6FD9" w14:textId="77777777" w:rsidR="006F59AA" w:rsidRPr="004040F1" w:rsidRDefault="006F59AA" w:rsidP="006F397B">
      <w:pPr>
        <w:spacing w:after="0" w:line="240" w:lineRule="auto"/>
        <w:contextualSpacing/>
        <w:jc w:val="center"/>
        <w:rPr>
          <w:rFonts w:ascii="Times New Roman" w:hAnsi="Times New Roman" w:cs="Times New Roman"/>
          <w:b/>
          <w:bCs/>
          <w:noProof/>
          <w:lang w:val="id-ID"/>
        </w:rPr>
      </w:pPr>
      <w:r w:rsidRPr="004040F1">
        <w:rPr>
          <w:rFonts w:ascii="Times New Roman" w:hAnsi="Times New Roman" w:cs="Times New Roman"/>
          <w:b/>
          <w:bCs/>
          <w:noProof/>
          <w:lang w:val="id-ID"/>
        </w:rPr>
        <w:t>KEADAAN KAHAR</w:t>
      </w:r>
    </w:p>
    <w:p w14:paraId="7BB88802" w14:textId="77777777" w:rsidR="006F59AA" w:rsidRPr="004040F1" w:rsidRDefault="006F59AA" w:rsidP="006F397B">
      <w:pPr>
        <w:spacing w:after="0" w:line="240" w:lineRule="auto"/>
        <w:contextualSpacing/>
        <w:jc w:val="center"/>
        <w:rPr>
          <w:rFonts w:ascii="Times New Roman" w:hAnsi="Times New Roman" w:cs="Times New Roman"/>
          <w:b/>
          <w:noProof/>
          <w:lang w:val="id-ID"/>
        </w:rPr>
      </w:pPr>
    </w:p>
    <w:p w14:paraId="7146AD0F" w14:textId="77777777" w:rsidR="006F59AA" w:rsidRPr="004040F1" w:rsidRDefault="006F59AA" w:rsidP="003C4D4A">
      <w:pPr>
        <w:pStyle w:val="ListParagraph"/>
        <w:numPr>
          <w:ilvl w:val="1"/>
          <w:numId w:val="17"/>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Yang dimaksud keadaan kahar adalah semua kejadian yang berada di luar kendali dan kemampuan yang wajar dari Pihak yang mengalami kejadian tersebut, yang dapat mempengaruhi pelaksanaan kewajiban masing-masing Pihak di dalam Perjanjian ini, yaitu antara lain:</w:t>
      </w:r>
    </w:p>
    <w:p w14:paraId="1FF785CA" w14:textId="77777777" w:rsidR="0076559D" w:rsidRPr="004040F1" w:rsidRDefault="0076559D" w:rsidP="0076559D">
      <w:pPr>
        <w:pStyle w:val="ListParagraph"/>
        <w:spacing w:after="0" w:line="240" w:lineRule="auto"/>
        <w:ind w:left="567"/>
        <w:jc w:val="both"/>
        <w:rPr>
          <w:rFonts w:ascii="Times New Roman" w:hAnsi="Times New Roman" w:cs="Times New Roman"/>
          <w:noProof/>
          <w:lang w:val="id-ID"/>
        </w:rPr>
      </w:pPr>
    </w:p>
    <w:p w14:paraId="3F6A0DDD" w14:textId="7040498C" w:rsidR="006F59AA" w:rsidRPr="004040F1" w:rsidRDefault="00910EBA" w:rsidP="003C4D4A">
      <w:pPr>
        <w:pStyle w:val="ListParagraph"/>
        <w:numPr>
          <w:ilvl w:val="0"/>
          <w:numId w:val="4"/>
        </w:numPr>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 xml:space="preserve">bencana </w:t>
      </w:r>
      <w:r w:rsidR="006F59AA" w:rsidRPr="004040F1">
        <w:rPr>
          <w:rFonts w:ascii="Times New Roman" w:hAnsi="Times New Roman" w:cs="Times New Roman"/>
          <w:noProof/>
          <w:lang w:val="id-ID"/>
        </w:rPr>
        <w:t>alam, seperti gempa bumi, tanah longsor, badai dan banjir;</w:t>
      </w:r>
    </w:p>
    <w:p w14:paraId="62A2A309" w14:textId="13FC1602" w:rsidR="006F59AA" w:rsidRPr="004040F1" w:rsidRDefault="00910EBA" w:rsidP="003C4D4A">
      <w:pPr>
        <w:numPr>
          <w:ilvl w:val="0"/>
          <w:numId w:val="4"/>
        </w:numPr>
        <w:spacing w:after="0" w:line="240" w:lineRule="auto"/>
        <w:ind w:left="851"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ledakan</w:t>
      </w:r>
      <w:r w:rsidR="006F59AA" w:rsidRPr="004040F1">
        <w:rPr>
          <w:rFonts w:ascii="Times New Roman" w:hAnsi="Times New Roman" w:cs="Times New Roman"/>
          <w:noProof/>
          <w:lang w:val="id-ID"/>
        </w:rPr>
        <w:t>, kebakaran (kecuali disebabkan kelalaian salah satu Pihak);</w:t>
      </w:r>
    </w:p>
    <w:p w14:paraId="1455829D" w14:textId="44A59F8F" w:rsidR="006F59AA" w:rsidRPr="004040F1" w:rsidRDefault="00910EBA" w:rsidP="003C4D4A">
      <w:pPr>
        <w:numPr>
          <w:ilvl w:val="0"/>
          <w:numId w:val="4"/>
        </w:numPr>
        <w:spacing w:after="0" w:line="240" w:lineRule="auto"/>
        <w:ind w:left="851"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perang</w:t>
      </w:r>
      <w:r w:rsidR="006F59AA" w:rsidRPr="004040F1">
        <w:rPr>
          <w:rFonts w:ascii="Times New Roman" w:hAnsi="Times New Roman" w:cs="Times New Roman"/>
          <w:noProof/>
          <w:lang w:val="id-ID"/>
        </w:rPr>
        <w:t>, huru-hara, pemberontakan, epidemi</w:t>
      </w:r>
      <w:r w:rsidR="0076559D" w:rsidRPr="004040F1">
        <w:rPr>
          <w:rFonts w:ascii="Times New Roman" w:hAnsi="Times New Roman" w:cs="Times New Roman"/>
          <w:noProof/>
          <w:lang w:val="en-ID"/>
        </w:rPr>
        <w:t xml:space="preserve">, </w:t>
      </w:r>
      <w:r w:rsidR="0076559D" w:rsidRPr="004040F1">
        <w:rPr>
          <w:rFonts w:ascii="Times New Roman" w:hAnsi="Times New Roman" w:cs="Times New Roman"/>
          <w:noProof/>
          <w:lang w:val="id-ID"/>
        </w:rPr>
        <w:t xml:space="preserve">gangguan publik, kerusuhan, sabotase, </w:t>
      </w:r>
      <w:r w:rsidR="0076559D" w:rsidRPr="004040F1">
        <w:rPr>
          <w:rFonts w:ascii="Times New Roman" w:hAnsi="Times New Roman" w:cs="Times New Roman"/>
          <w:noProof/>
          <w:lang w:val="en-ID"/>
        </w:rPr>
        <w:t>dan/</w:t>
      </w:r>
      <w:r w:rsidR="0076559D" w:rsidRPr="004040F1">
        <w:rPr>
          <w:rFonts w:ascii="Times New Roman" w:hAnsi="Times New Roman" w:cs="Times New Roman"/>
          <w:noProof/>
          <w:lang w:val="id-ID"/>
        </w:rPr>
        <w:t>atau demonstrasi</w:t>
      </w:r>
      <w:r w:rsidR="0076559D" w:rsidRPr="004040F1">
        <w:rPr>
          <w:rFonts w:ascii="Times New Roman" w:hAnsi="Times New Roman" w:cs="Times New Roman"/>
          <w:noProof/>
          <w:lang w:val="en-ID"/>
        </w:rPr>
        <w:t xml:space="preserve"> </w:t>
      </w:r>
      <w:r w:rsidR="006F59AA" w:rsidRPr="004040F1">
        <w:rPr>
          <w:rFonts w:ascii="Times New Roman" w:hAnsi="Times New Roman" w:cs="Times New Roman"/>
          <w:noProof/>
          <w:lang w:val="id-ID"/>
        </w:rPr>
        <w:t>yang secara keseluruhan berhubungan dengan Perjanjian ini;</w:t>
      </w:r>
    </w:p>
    <w:p w14:paraId="5E20E935" w14:textId="6A9C3B0E" w:rsidR="00ED2371" w:rsidRPr="004040F1" w:rsidRDefault="00910EBA" w:rsidP="003C4D4A">
      <w:pPr>
        <w:numPr>
          <w:ilvl w:val="0"/>
          <w:numId w:val="4"/>
        </w:numPr>
        <w:spacing w:after="0" w:line="240" w:lineRule="auto"/>
        <w:ind w:left="851"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pemogokan </w:t>
      </w:r>
      <w:r w:rsidR="006F59AA" w:rsidRPr="004040F1">
        <w:rPr>
          <w:rFonts w:ascii="Times New Roman" w:hAnsi="Times New Roman" w:cs="Times New Roman"/>
          <w:noProof/>
          <w:lang w:val="id-ID"/>
        </w:rPr>
        <w:t>atau aksi industrial oleh pekerja atau pegawai</w:t>
      </w:r>
      <w:r w:rsidR="00ED2371" w:rsidRPr="004040F1">
        <w:rPr>
          <w:rFonts w:ascii="Times New Roman" w:hAnsi="Times New Roman" w:cs="Times New Roman"/>
          <w:noProof/>
          <w:lang w:val="id-ID"/>
        </w:rPr>
        <w:t>;</w:t>
      </w:r>
    </w:p>
    <w:p w14:paraId="724CA073" w14:textId="06926E38" w:rsidR="006F59AA" w:rsidRPr="004040F1" w:rsidRDefault="00910EBA" w:rsidP="003C4D4A">
      <w:pPr>
        <w:numPr>
          <w:ilvl w:val="0"/>
          <w:numId w:val="4"/>
        </w:numPr>
        <w:spacing w:after="0" w:line="240" w:lineRule="auto"/>
        <w:ind w:left="851"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tindakan </w:t>
      </w:r>
      <w:r w:rsidR="006F59AA" w:rsidRPr="004040F1">
        <w:rPr>
          <w:rFonts w:ascii="Times New Roman" w:hAnsi="Times New Roman" w:cs="Times New Roman"/>
          <w:noProof/>
          <w:lang w:val="id-ID"/>
        </w:rPr>
        <w:t>pengadilan atau aparat pemerintah yang mempunyai atau diakui mempunyai  yurisdiksi; dan/atau</w:t>
      </w:r>
    </w:p>
    <w:p w14:paraId="00B44D4C" w14:textId="48E4FA28" w:rsidR="006F59AA" w:rsidRPr="004040F1" w:rsidRDefault="00910EBA" w:rsidP="003C4D4A">
      <w:pPr>
        <w:numPr>
          <w:ilvl w:val="0"/>
          <w:numId w:val="4"/>
        </w:numPr>
        <w:spacing w:after="0" w:line="240" w:lineRule="auto"/>
        <w:ind w:left="851"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peraturan </w:t>
      </w:r>
      <w:r w:rsidR="006F59AA" w:rsidRPr="004040F1">
        <w:rPr>
          <w:rFonts w:ascii="Times New Roman" w:hAnsi="Times New Roman" w:cs="Times New Roman"/>
          <w:noProof/>
          <w:lang w:val="id-ID"/>
        </w:rPr>
        <w:t>ataupun kebijakan pemerintah yang secara langsung membatasi atau melarang pelaksanaan kewajiban salah satu Pihak</w:t>
      </w:r>
      <w:r w:rsidR="005A3007" w:rsidRPr="004040F1">
        <w:rPr>
          <w:rFonts w:ascii="Times New Roman" w:hAnsi="Times New Roman" w:cs="Times New Roman"/>
          <w:noProof/>
          <w:lang w:val="id-ID"/>
        </w:rPr>
        <w:t>,</w:t>
      </w:r>
    </w:p>
    <w:p w14:paraId="75D46AF9" w14:textId="77777777" w:rsidR="0076559D" w:rsidRPr="004040F1" w:rsidRDefault="0076559D" w:rsidP="006F397B">
      <w:pPr>
        <w:tabs>
          <w:tab w:val="num" w:pos="720"/>
        </w:tabs>
        <w:spacing w:after="0" w:line="240" w:lineRule="auto"/>
        <w:ind w:left="630"/>
        <w:contextualSpacing/>
        <w:jc w:val="both"/>
        <w:rPr>
          <w:rFonts w:ascii="Times New Roman" w:hAnsi="Times New Roman" w:cs="Times New Roman"/>
          <w:noProof/>
          <w:lang w:val="id-ID"/>
        </w:rPr>
      </w:pPr>
    </w:p>
    <w:p w14:paraId="20061748" w14:textId="77777777" w:rsidR="006F59AA" w:rsidRPr="004040F1" w:rsidRDefault="006F59AA" w:rsidP="006F397B">
      <w:pPr>
        <w:tabs>
          <w:tab w:val="num" w:pos="720"/>
        </w:tabs>
        <w:spacing w:after="0" w:line="240" w:lineRule="auto"/>
        <w:ind w:left="630"/>
        <w:contextualSpacing/>
        <w:jc w:val="both"/>
        <w:rPr>
          <w:rFonts w:ascii="Times New Roman" w:hAnsi="Times New Roman" w:cs="Times New Roman"/>
          <w:noProof/>
          <w:lang w:val="id-ID"/>
        </w:rPr>
      </w:pPr>
      <w:r w:rsidRPr="004040F1">
        <w:rPr>
          <w:rFonts w:ascii="Times New Roman" w:hAnsi="Times New Roman" w:cs="Times New Roman"/>
          <w:noProof/>
          <w:lang w:val="id-ID"/>
        </w:rPr>
        <w:t>yang berakibat langsung pada pemenuhan kewajiban dari satu Pihak kepada Pihak lainnya (“</w:t>
      </w:r>
      <w:r w:rsidRPr="004040F1">
        <w:rPr>
          <w:rFonts w:ascii="Times New Roman" w:hAnsi="Times New Roman" w:cs="Times New Roman"/>
          <w:b/>
          <w:noProof/>
          <w:lang w:val="id-ID"/>
        </w:rPr>
        <w:t>Keadaan Kahar</w:t>
      </w:r>
      <w:r w:rsidRPr="004040F1">
        <w:rPr>
          <w:rFonts w:ascii="Times New Roman" w:hAnsi="Times New Roman" w:cs="Times New Roman"/>
          <w:noProof/>
          <w:lang w:val="id-ID"/>
        </w:rPr>
        <w:t xml:space="preserve">”). </w:t>
      </w:r>
    </w:p>
    <w:p w14:paraId="24B7E140" w14:textId="77777777" w:rsidR="006F59AA" w:rsidRPr="004040F1" w:rsidRDefault="006F59AA" w:rsidP="006F397B">
      <w:pPr>
        <w:tabs>
          <w:tab w:val="num" w:pos="720"/>
        </w:tabs>
        <w:spacing w:after="0" w:line="240" w:lineRule="auto"/>
        <w:ind w:left="720"/>
        <w:contextualSpacing/>
        <w:jc w:val="both"/>
        <w:rPr>
          <w:rFonts w:ascii="Times New Roman" w:hAnsi="Times New Roman" w:cs="Times New Roman"/>
          <w:noProof/>
          <w:lang w:val="id-ID"/>
        </w:rPr>
      </w:pPr>
    </w:p>
    <w:p w14:paraId="3D492D27" w14:textId="77777777" w:rsidR="006F59AA" w:rsidRPr="004040F1" w:rsidRDefault="006F59AA" w:rsidP="003C4D4A">
      <w:pPr>
        <w:pStyle w:val="ListParagraph"/>
        <w:numPr>
          <w:ilvl w:val="1"/>
          <w:numId w:val="17"/>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Jika salah satu Pihak gagal untuk melaksanakan seluruh atau sebagian kewajibannya sebagaimana diatur dalam Perjanjian ini sebagai akibat dari suatu Keadaan Kahar, maka masing-masing Pihak harus dikecualikan dari pelaksanaan dan tidak akan dianggap sebagai suatu wanprestasi sehubungan dengan kewajiban berdasarkan Perjanjian ini. Para Pihak sepakat bahwa semua kerugian dan biaya yang diderita akibat terjadinya Keadaan Kahar menjadi tanggung jawab masing-masing Pihak.</w:t>
      </w:r>
    </w:p>
    <w:p w14:paraId="3B560BA5" w14:textId="77777777" w:rsidR="006F59AA" w:rsidRPr="004040F1" w:rsidRDefault="006F59AA" w:rsidP="006F397B">
      <w:pPr>
        <w:pStyle w:val="ListParagraph"/>
        <w:spacing w:after="0" w:line="240" w:lineRule="auto"/>
        <w:ind w:left="567" w:hanging="567"/>
        <w:jc w:val="both"/>
        <w:rPr>
          <w:rFonts w:ascii="Times New Roman" w:hAnsi="Times New Roman" w:cs="Times New Roman"/>
          <w:noProof/>
          <w:lang w:val="id-ID"/>
        </w:rPr>
      </w:pPr>
    </w:p>
    <w:p w14:paraId="6F098C42" w14:textId="75393CE7" w:rsidR="006F59AA" w:rsidRPr="004040F1" w:rsidRDefault="006F59AA" w:rsidP="003C4D4A">
      <w:pPr>
        <w:pStyle w:val="ListParagraph"/>
        <w:numPr>
          <w:ilvl w:val="1"/>
          <w:numId w:val="17"/>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5 (lima) Hari Kerja sejak terjadinya Keadaan Kahar. </w:t>
      </w:r>
    </w:p>
    <w:p w14:paraId="5C56BF94" w14:textId="77777777" w:rsidR="006F59AA" w:rsidRPr="004040F1" w:rsidRDefault="006F59AA" w:rsidP="006F397B">
      <w:pPr>
        <w:spacing w:after="0" w:line="240" w:lineRule="auto"/>
        <w:jc w:val="both"/>
        <w:rPr>
          <w:rFonts w:ascii="Times New Roman" w:hAnsi="Times New Roman" w:cs="Times New Roman"/>
          <w:noProof/>
          <w:lang w:val="id-ID"/>
        </w:rPr>
      </w:pPr>
    </w:p>
    <w:p w14:paraId="0700777F" w14:textId="135DA98D" w:rsidR="006F59AA" w:rsidRPr="004040F1" w:rsidRDefault="006F59AA" w:rsidP="003C4D4A">
      <w:pPr>
        <w:pStyle w:val="ListParagraph"/>
        <w:numPr>
          <w:ilvl w:val="1"/>
          <w:numId w:val="17"/>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Dalam hal Pihak Pertama tidak menggunakan haknya untuk mengakhiri Perjanjian berdasarkan ketentuan </w:t>
      </w:r>
      <w:r w:rsidRPr="004040F1">
        <w:rPr>
          <w:rFonts w:ascii="Times New Roman" w:hAnsi="Times New Roman" w:cs="Times New Roman"/>
          <w:noProof/>
          <w:u w:val="single"/>
          <w:lang w:val="id-ID"/>
        </w:rPr>
        <w:t>Pasal 13.1.</w:t>
      </w:r>
      <w:r w:rsidR="009A138B" w:rsidRPr="004040F1">
        <w:rPr>
          <w:rFonts w:ascii="Times New Roman" w:hAnsi="Times New Roman" w:cs="Times New Roman"/>
          <w:noProof/>
          <w:u w:val="single"/>
        </w:rPr>
        <w:t>d</w:t>
      </w:r>
      <w:r w:rsidRPr="004040F1">
        <w:rPr>
          <w:rFonts w:ascii="Times New Roman" w:hAnsi="Times New Roman" w:cs="Times New Roman"/>
          <w:noProof/>
          <w:lang w:val="id-ID"/>
        </w:rPr>
        <w:t xml:space="preserve"> dari Perjanjian ini, maka segera setelah selesainya Keadaan Kahar yang </w:t>
      </w:r>
      <w:r w:rsidRPr="004040F1">
        <w:rPr>
          <w:rFonts w:ascii="Times New Roman" w:hAnsi="Times New Roman" w:cs="Times New Roman"/>
          <w:noProof/>
          <w:lang w:val="id-ID"/>
        </w:rPr>
        <w:lastRenderedPageBreak/>
        <w:t>dialami oleh Pihak Kedua, Pihak Kedua wajib untuk segera melanjutkan pelaksanaan dari Perjanjian ini.</w:t>
      </w:r>
    </w:p>
    <w:p w14:paraId="37F4F7BD" w14:textId="77777777" w:rsidR="006F59AA" w:rsidRPr="004040F1" w:rsidRDefault="006F59AA" w:rsidP="006F397B">
      <w:pPr>
        <w:spacing w:after="0" w:line="240" w:lineRule="auto"/>
        <w:jc w:val="both"/>
        <w:rPr>
          <w:rFonts w:ascii="Times New Roman" w:hAnsi="Times New Roman" w:cs="Times New Roman"/>
          <w:noProof/>
          <w:lang w:val="id-ID"/>
        </w:rPr>
      </w:pPr>
    </w:p>
    <w:p w14:paraId="4AC22CE9"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1</w:t>
      </w:r>
      <w:r w:rsidR="00267042" w:rsidRPr="004040F1">
        <w:rPr>
          <w:rFonts w:ascii="Times New Roman" w:hAnsi="Times New Roman" w:cs="Times New Roman"/>
          <w:b/>
          <w:noProof/>
          <w:lang w:val="id-ID"/>
        </w:rPr>
        <w:t>3</w:t>
      </w:r>
    </w:p>
    <w:p w14:paraId="4AE0805E" w14:textId="0B3E319C" w:rsidR="006F59AA" w:rsidRPr="004040F1" w:rsidRDefault="006F59AA" w:rsidP="006F397B">
      <w:pPr>
        <w:spacing w:after="0" w:line="240" w:lineRule="auto"/>
        <w:ind w:left="360" w:hanging="360"/>
        <w:contextualSpacing/>
        <w:jc w:val="center"/>
        <w:rPr>
          <w:rFonts w:ascii="Times New Roman" w:hAnsi="Times New Roman" w:cs="Times New Roman"/>
          <w:b/>
          <w:noProof/>
          <w:lang w:val="id-ID"/>
        </w:rPr>
      </w:pPr>
      <w:r w:rsidRPr="004040F1">
        <w:rPr>
          <w:rFonts w:ascii="Times New Roman" w:hAnsi="Times New Roman" w:cs="Times New Roman"/>
          <w:b/>
          <w:noProof/>
          <w:lang w:val="id-ID"/>
        </w:rPr>
        <w:t>PENGAKHIRAN PERJANJIAN</w:t>
      </w:r>
    </w:p>
    <w:p w14:paraId="21A97C47" w14:textId="77777777" w:rsidR="006F59AA" w:rsidRPr="004040F1" w:rsidRDefault="006F59AA" w:rsidP="006F397B">
      <w:pPr>
        <w:spacing w:after="0" w:line="240" w:lineRule="auto"/>
        <w:ind w:left="360" w:hanging="360"/>
        <w:contextualSpacing/>
        <w:jc w:val="center"/>
        <w:rPr>
          <w:rFonts w:ascii="Times New Roman" w:hAnsi="Times New Roman" w:cs="Times New Roman"/>
          <w:b/>
          <w:noProof/>
          <w:lang w:val="id-ID"/>
        </w:rPr>
      </w:pPr>
    </w:p>
    <w:p w14:paraId="7E11795E" w14:textId="77777777" w:rsidR="006F59AA" w:rsidRPr="004040F1" w:rsidRDefault="006F59AA" w:rsidP="003C4D4A">
      <w:pPr>
        <w:pStyle w:val="ListParagraph"/>
        <w:numPr>
          <w:ilvl w:val="1"/>
          <w:numId w:val="18"/>
        </w:numPr>
        <w:spacing w:after="0" w:line="240" w:lineRule="auto"/>
        <w:ind w:left="567" w:right="-45" w:hanging="567"/>
        <w:jc w:val="both"/>
        <w:rPr>
          <w:rFonts w:ascii="Times New Roman" w:hAnsi="Times New Roman" w:cs="Times New Roman"/>
          <w:noProof/>
          <w:lang w:val="id-ID"/>
        </w:rPr>
      </w:pPr>
      <w:r w:rsidRPr="004040F1">
        <w:rPr>
          <w:rFonts w:ascii="Times New Roman" w:hAnsi="Times New Roman" w:cs="Times New Roman"/>
          <w:noProof/>
          <w:lang w:val="id-ID"/>
        </w:rPr>
        <w:t>Perjanjian ini dapat berakhir sebelum berakhirnya Jangka Waktu Perjanjian, dalam hal:</w:t>
      </w:r>
    </w:p>
    <w:p w14:paraId="7F6A1995" w14:textId="2021553A" w:rsidR="006F59AA" w:rsidRPr="004040F1" w:rsidRDefault="006F59AA"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00526E38" w:rsidRPr="004040F1">
        <w:rPr>
          <w:rFonts w:ascii="Times New Roman" w:hAnsi="Times New Roman" w:cs="Times New Roman"/>
          <w:noProof/>
          <w:lang w:val="id-ID"/>
        </w:rPr>
        <w:t xml:space="preserve">Hari Kalender </w:t>
      </w:r>
      <w:r w:rsidRPr="004040F1">
        <w:rPr>
          <w:rFonts w:ascii="Times New Roman" w:hAnsi="Times New Roman" w:cs="Times New Roman"/>
          <w:noProof/>
          <w:lang w:val="id-ID"/>
        </w:rPr>
        <w:t>setelah pemberitahuan dari salah satu Pihak kepada Pihak lainnya;</w:t>
      </w:r>
    </w:p>
    <w:p w14:paraId="026125F5" w14:textId="77777777" w:rsidR="00476699" w:rsidRPr="004040F1" w:rsidRDefault="00476699" w:rsidP="00476699">
      <w:pPr>
        <w:spacing w:after="0" w:line="240" w:lineRule="auto"/>
        <w:ind w:left="851" w:right="4"/>
        <w:contextualSpacing/>
        <w:jc w:val="both"/>
        <w:rPr>
          <w:rFonts w:ascii="Times New Roman" w:hAnsi="Times New Roman" w:cs="Times New Roman"/>
          <w:noProof/>
          <w:lang w:val="id-ID"/>
        </w:rPr>
      </w:pPr>
    </w:p>
    <w:p w14:paraId="787AD012" w14:textId="7FD693D7" w:rsidR="00526E38" w:rsidRPr="004040F1" w:rsidRDefault="00526E38"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w:t>
      </w:r>
      <w:r w:rsidRPr="004040F1">
        <w:rPr>
          <w:rFonts w:ascii="Times New Roman" w:hAnsi="Times New Roman" w:cs="Times New Roman"/>
          <w:noProof/>
        </w:rPr>
        <w:t xml:space="preserve"> Kalender</w:t>
      </w:r>
      <w:r w:rsidRPr="004040F1">
        <w:rPr>
          <w:rFonts w:ascii="Times New Roman" w:hAnsi="Times New Roman" w:cs="Times New Roman"/>
          <w:noProof/>
          <w:lang w:val="id-ID"/>
        </w:rPr>
        <w:t xml:space="preserve"> dari penunjukan tersebut; atau (iii) putusan dari pengadilan yang memiliki yurisdiksi atas pembubaran atau yang mengonfirmasi kepailitan atau insolvensi Pihak tersebut;</w:t>
      </w:r>
    </w:p>
    <w:p w14:paraId="63F9D363" w14:textId="77777777" w:rsidR="00476699" w:rsidRPr="004040F1" w:rsidRDefault="00476699" w:rsidP="00476699">
      <w:pPr>
        <w:spacing w:after="0" w:line="240" w:lineRule="auto"/>
        <w:ind w:left="851" w:right="4"/>
        <w:contextualSpacing/>
        <w:jc w:val="both"/>
        <w:rPr>
          <w:rFonts w:ascii="Times New Roman" w:hAnsi="Times New Roman" w:cs="Times New Roman"/>
          <w:noProof/>
          <w:lang w:val="id-ID"/>
        </w:rPr>
      </w:pPr>
    </w:p>
    <w:p w14:paraId="246474DF" w14:textId="514C437D" w:rsidR="006F59AA" w:rsidRPr="004040F1" w:rsidRDefault="00476699"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4040F1">
        <w:rPr>
          <w:rFonts w:ascii="Times New Roman" w:hAnsi="Times New Roman" w:cs="Times New Roman"/>
          <w:noProof/>
          <w:u w:val="single"/>
          <w:lang w:val="id-ID"/>
        </w:rPr>
        <w:t>Pasal 1</w:t>
      </w:r>
      <w:r w:rsidRPr="004040F1">
        <w:rPr>
          <w:rFonts w:ascii="Times New Roman" w:hAnsi="Times New Roman" w:cs="Times New Roman"/>
          <w:noProof/>
          <w:u w:val="single"/>
          <w:lang w:val="en-ID"/>
        </w:rPr>
        <w:t>1</w:t>
      </w:r>
      <w:r w:rsidRPr="004040F1">
        <w:rPr>
          <w:rFonts w:ascii="Times New Roman" w:hAnsi="Times New Roman" w:cs="Times New Roman"/>
          <w:noProof/>
          <w:lang w:val="id-ID"/>
        </w:rPr>
        <w:t xml:space="preserve"> Perjanjian ini dan/atau (c) Pihak Pertama menemukan adanya indikasi pelanggaran atau pelanggaran prosedur/pelanggaran integritas/penyimpangan dalam proses pengadaan</w:t>
      </w:r>
      <w:r w:rsidR="006F59AA" w:rsidRPr="004040F1">
        <w:rPr>
          <w:rFonts w:ascii="Times New Roman" w:hAnsi="Times New Roman" w:cs="Times New Roman"/>
          <w:noProof/>
          <w:lang w:val="id-ID"/>
        </w:rPr>
        <w:t>;</w:t>
      </w:r>
    </w:p>
    <w:p w14:paraId="47283F67" w14:textId="77777777" w:rsidR="00476699" w:rsidRPr="004040F1" w:rsidRDefault="00476699" w:rsidP="00476699">
      <w:pPr>
        <w:spacing w:after="0" w:line="240" w:lineRule="auto"/>
        <w:ind w:left="851" w:right="4"/>
        <w:contextualSpacing/>
        <w:jc w:val="both"/>
        <w:rPr>
          <w:rFonts w:ascii="Times New Roman" w:hAnsi="Times New Roman" w:cs="Times New Roman"/>
          <w:noProof/>
          <w:lang w:val="id-ID"/>
        </w:rPr>
      </w:pPr>
    </w:p>
    <w:p w14:paraId="3CE45FB6" w14:textId="636072DA" w:rsidR="006F59AA" w:rsidRPr="004040F1" w:rsidRDefault="006F59AA"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oleh Pihak Pertama, apabila terjadi Keadaan Kahar selama </w:t>
      </w:r>
      <w:r w:rsidR="009A138B" w:rsidRPr="004040F1">
        <w:rPr>
          <w:rFonts w:ascii="Times New Roman" w:hAnsi="Times New Roman" w:cs="Times New Roman"/>
          <w:noProof/>
        </w:rPr>
        <w:t xml:space="preserve">30 (tiga puluh) Hari Kalender </w:t>
      </w:r>
      <w:r w:rsidRPr="004040F1">
        <w:rPr>
          <w:rFonts w:ascii="Times New Roman" w:hAnsi="Times New Roman" w:cs="Times New Roman"/>
          <w:noProof/>
          <w:lang w:val="id-ID"/>
        </w:rPr>
        <w:t xml:space="preserve">berturut-turut; </w:t>
      </w:r>
    </w:p>
    <w:p w14:paraId="6E1532B3" w14:textId="77777777" w:rsidR="00476699" w:rsidRPr="004040F1" w:rsidRDefault="00476699" w:rsidP="00476699">
      <w:pPr>
        <w:spacing w:after="0" w:line="240" w:lineRule="auto"/>
        <w:ind w:left="851" w:right="4"/>
        <w:contextualSpacing/>
        <w:jc w:val="both"/>
        <w:rPr>
          <w:rFonts w:ascii="Times New Roman" w:hAnsi="Times New Roman" w:cs="Times New Roman"/>
          <w:noProof/>
          <w:lang w:val="id-ID"/>
        </w:rPr>
      </w:pPr>
    </w:p>
    <w:p w14:paraId="203894A6" w14:textId="062303B8" w:rsidR="006F59AA" w:rsidRPr="004040F1" w:rsidRDefault="006F59AA"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oleh Pihak Pertama, </w:t>
      </w:r>
      <w:r w:rsidR="009A138B" w:rsidRPr="004040F1">
        <w:rPr>
          <w:rFonts w:ascii="Times New Roman" w:hAnsi="Times New Roman" w:cs="Times New Roman"/>
          <w:noProof/>
        </w:rPr>
        <w:t xml:space="preserve">berdasarkan diskresinya, </w:t>
      </w:r>
      <w:r w:rsidRPr="004040F1">
        <w:rPr>
          <w:rFonts w:ascii="Times New Roman" w:hAnsi="Times New Roman" w:cs="Times New Roman"/>
          <w:noProof/>
          <w:lang w:val="id-ID"/>
        </w:rPr>
        <w:t>dengan memberikan pemberitahuan tertulis kepada Pihak Kedua</w:t>
      </w:r>
      <w:r w:rsidR="009A138B" w:rsidRPr="004040F1">
        <w:rPr>
          <w:rFonts w:ascii="Times New Roman" w:hAnsi="Times New Roman" w:cs="Times New Roman"/>
          <w:noProof/>
        </w:rPr>
        <w:t>;</w:t>
      </w:r>
      <w:r w:rsidRPr="004040F1">
        <w:rPr>
          <w:rFonts w:ascii="Times New Roman" w:hAnsi="Times New Roman" w:cs="Times New Roman"/>
          <w:noProof/>
          <w:lang w:val="id-ID"/>
        </w:rPr>
        <w:t xml:space="preserve"> </w:t>
      </w:r>
      <w:r w:rsidR="009A138B" w:rsidRPr="004040F1">
        <w:rPr>
          <w:rFonts w:ascii="Times New Roman" w:hAnsi="Times New Roman" w:cs="Times New Roman"/>
          <w:noProof/>
          <w:lang w:val="id-ID"/>
        </w:rPr>
        <w:t>dan/atau</w:t>
      </w:r>
    </w:p>
    <w:p w14:paraId="3E46E687" w14:textId="77777777" w:rsidR="00476699" w:rsidRPr="004040F1" w:rsidRDefault="00476699" w:rsidP="00476699">
      <w:pPr>
        <w:spacing w:after="0" w:line="240" w:lineRule="auto"/>
        <w:ind w:left="851" w:right="4"/>
        <w:contextualSpacing/>
        <w:jc w:val="both"/>
        <w:rPr>
          <w:rFonts w:ascii="Times New Roman" w:hAnsi="Times New Roman" w:cs="Times New Roman"/>
          <w:noProof/>
          <w:lang w:val="id-ID"/>
        </w:rPr>
      </w:pPr>
    </w:p>
    <w:p w14:paraId="0C96FBA9" w14:textId="38FB884A" w:rsidR="006F59AA" w:rsidRPr="004040F1" w:rsidRDefault="00EA7FB3"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id-ID"/>
        </w:rPr>
        <w:t>oleh</w:t>
      </w:r>
      <w:r w:rsidR="00F95443" w:rsidRPr="004040F1">
        <w:rPr>
          <w:rFonts w:ascii="Times New Roman" w:hAnsi="Times New Roman" w:cs="Times New Roman"/>
          <w:noProof/>
          <w:lang w:val="id-ID"/>
        </w:rPr>
        <w:t xml:space="preserve"> Pihak Pertama, dengan memberikan pemberitahuan tertulis kepada Pihak Kedua, a</w:t>
      </w:r>
      <w:r w:rsidR="006F59AA" w:rsidRPr="004040F1">
        <w:rPr>
          <w:rFonts w:ascii="Times New Roman" w:hAnsi="Times New Roman" w:cs="Times New Roman"/>
          <w:noProof/>
          <w:lang w:val="id-ID"/>
        </w:rPr>
        <w:t>pabila Pihak Kedua melakukan pelanggaran terkait dengan kewajiban dan/atau tidak melaksanakan ketentuan-ketentuan dalam Perjanjian ini</w:t>
      </w:r>
      <w:r w:rsidR="00F95443" w:rsidRPr="004040F1">
        <w:rPr>
          <w:rFonts w:ascii="Times New Roman" w:hAnsi="Times New Roman" w:cs="Times New Roman"/>
          <w:noProof/>
          <w:lang w:val="id-ID"/>
        </w:rPr>
        <w:t xml:space="preserve"> atau kontrak lain yang sekarang ada atau yang dikemudian hari akan dibuat oleh dan antara Para Pihak</w:t>
      </w:r>
      <w:r w:rsidR="009A138B" w:rsidRPr="004040F1">
        <w:rPr>
          <w:rFonts w:ascii="Times New Roman" w:hAnsi="Times New Roman" w:cs="Times New Roman"/>
          <w:noProof/>
        </w:rPr>
        <w:t>.</w:t>
      </w:r>
      <w:r w:rsidR="009A138B" w:rsidRPr="004040F1">
        <w:rPr>
          <w:rFonts w:ascii="Times New Roman" w:hAnsi="Times New Roman" w:cs="Times New Roman"/>
          <w:noProof/>
          <w:lang w:val="id-ID"/>
        </w:rPr>
        <w:t xml:space="preserve"> </w:t>
      </w:r>
    </w:p>
    <w:p w14:paraId="06CAE38E" w14:textId="77777777" w:rsidR="00B70D86" w:rsidRPr="004040F1" w:rsidRDefault="00B70D86" w:rsidP="00B70D86">
      <w:pPr>
        <w:spacing w:after="0" w:line="240" w:lineRule="auto"/>
        <w:ind w:left="851" w:right="4"/>
        <w:contextualSpacing/>
        <w:jc w:val="both"/>
        <w:rPr>
          <w:rFonts w:ascii="Times New Roman" w:hAnsi="Times New Roman" w:cs="Times New Roman"/>
          <w:noProof/>
          <w:lang w:val="id-ID"/>
        </w:rPr>
      </w:pPr>
    </w:p>
    <w:p w14:paraId="2049B864" w14:textId="5D53B71B" w:rsidR="00B70D86" w:rsidRPr="004040F1" w:rsidRDefault="00B70D86" w:rsidP="003C4D4A">
      <w:pPr>
        <w:numPr>
          <w:ilvl w:val="0"/>
          <w:numId w:val="5"/>
        </w:numPr>
        <w:spacing w:after="0" w:line="240" w:lineRule="auto"/>
        <w:ind w:left="851" w:right="4" w:hanging="284"/>
        <w:contextualSpacing/>
        <w:jc w:val="both"/>
        <w:rPr>
          <w:rFonts w:ascii="Times New Roman" w:hAnsi="Times New Roman" w:cs="Times New Roman"/>
          <w:noProof/>
          <w:lang w:val="id-ID"/>
        </w:rPr>
      </w:pPr>
      <w:r w:rsidRPr="004040F1">
        <w:rPr>
          <w:rFonts w:ascii="Times New Roman" w:hAnsi="Times New Roman" w:cs="Times New Roman"/>
          <w:noProof/>
          <w:lang w:val="en-ID"/>
        </w:rPr>
        <w:t xml:space="preserve">[oleh Pihak Pertama, dengan memberikan pemberitahuan tertulis kepada Pihak Kedua, </w:t>
      </w:r>
      <w:r w:rsidRPr="004040F1">
        <w:rPr>
          <w:rFonts w:ascii="Times New Roman" w:hAnsi="Times New Roman" w:cs="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 dan/atau</w:t>
      </w:r>
      <w:r w:rsidRPr="004040F1">
        <w:rPr>
          <w:rFonts w:ascii="Times New Roman" w:hAnsi="Times New Roman" w:cs="Times New Roman"/>
          <w:noProof/>
          <w:lang w:val="en-ID"/>
        </w:rPr>
        <w:t>]</w:t>
      </w:r>
      <w:r w:rsidRPr="004040F1">
        <w:rPr>
          <w:rFonts w:ascii="Times New Roman" w:hAnsi="Times New Roman" w:cs="Times New Roman"/>
          <w:b/>
          <w:noProof/>
          <w:color w:val="FF0000"/>
          <w:lang w:val="id-ID"/>
        </w:rPr>
        <w:t xml:space="preserve"> [</w:t>
      </w:r>
      <w:r w:rsidRPr="004040F1">
        <w:rPr>
          <w:rFonts w:ascii="Times New Roman" w:hAnsi="Times New Roman" w:cs="Times New Roman"/>
          <w:b/>
          <w:i/>
          <w:noProof/>
          <w:color w:val="FF0000"/>
          <w:u w:val="single"/>
          <w:lang w:val="id-ID"/>
        </w:rPr>
        <w:t>Catatan khusus AI</w:t>
      </w:r>
      <w:r w:rsidRPr="004040F1">
        <w:rPr>
          <w:rFonts w:ascii="Times New Roman" w:hAnsi="Times New Roman" w:cs="Times New Roman"/>
          <w:b/>
          <w:i/>
          <w:noProof/>
          <w:color w:val="FF0000"/>
          <w:lang w:val="id-ID"/>
        </w:rPr>
        <w:t>: ketentuan dalam bracket “[....]” ini digunakan hanya jika Jangka Waktu P</w:t>
      </w:r>
      <w:r w:rsidR="00A433A0" w:rsidRPr="004040F1">
        <w:rPr>
          <w:rFonts w:ascii="Times New Roman" w:hAnsi="Times New Roman" w:cs="Times New Roman"/>
          <w:b/>
          <w:i/>
          <w:noProof/>
          <w:color w:val="FF0000"/>
          <w:lang w:val="en-ID"/>
        </w:rPr>
        <w:t>erjanjian</w:t>
      </w:r>
      <w:r w:rsidRPr="004040F1">
        <w:rPr>
          <w:rFonts w:ascii="Times New Roman" w:hAnsi="Times New Roman" w:cs="Times New Roman"/>
          <w:b/>
          <w:i/>
          <w:noProof/>
          <w:color w:val="FF0000"/>
          <w:lang w:val="id-ID"/>
        </w:rPr>
        <w:t xml:space="preserve"> lebih dari 30 September 2022 sebagaimana Pasal 4</w:t>
      </w:r>
      <w:r w:rsidR="00BF181A" w:rsidRPr="004040F1">
        <w:rPr>
          <w:rFonts w:ascii="Times New Roman" w:hAnsi="Times New Roman" w:cs="Times New Roman"/>
          <w:b/>
          <w:i/>
          <w:noProof/>
          <w:color w:val="FF0000"/>
        </w:rPr>
        <w:t>.1</w:t>
      </w:r>
      <w:r w:rsidRPr="004040F1">
        <w:rPr>
          <w:rFonts w:ascii="Times New Roman" w:hAnsi="Times New Roman" w:cs="Times New Roman"/>
          <w:b/>
          <w:i/>
          <w:noProof/>
          <w:color w:val="FF0000"/>
        </w:rPr>
        <w:t xml:space="preserve">, apabila tidak relevan maka dapat dihapus bagian dalam </w:t>
      </w:r>
      <w:r w:rsidRPr="004040F1">
        <w:rPr>
          <w:rFonts w:ascii="Times New Roman" w:hAnsi="Times New Roman" w:cs="Times New Roman"/>
          <w:b/>
          <w:i/>
          <w:noProof/>
          <w:color w:val="FF0000"/>
          <w:lang w:val="id-ID"/>
        </w:rPr>
        <w:t>bracket “[....]”]</w:t>
      </w:r>
    </w:p>
    <w:p w14:paraId="17413C3E" w14:textId="77777777" w:rsidR="006F59AA" w:rsidRPr="004040F1" w:rsidRDefault="006F59AA" w:rsidP="006F397B">
      <w:pPr>
        <w:pStyle w:val="ListParagraph"/>
        <w:spacing w:after="0" w:line="240" w:lineRule="auto"/>
        <w:ind w:left="630" w:right="-45"/>
        <w:jc w:val="both"/>
        <w:rPr>
          <w:rFonts w:ascii="Times New Roman" w:hAnsi="Times New Roman" w:cs="Times New Roman"/>
          <w:noProof/>
          <w:lang w:val="en-ID"/>
        </w:rPr>
      </w:pPr>
    </w:p>
    <w:p w14:paraId="6828DEA3" w14:textId="77777777" w:rsidR="009A138B" w:rsidRPr="004040F1" w:rsidRDefault="009A138B" w:rsidP="003C4D4A">
      <w:pPr>
        <w:pStyle w:val="ListParagraph"/>
        <w:numPr>
          <w:ilvl w:val="1"/>
          <w:numId w:val="18"/>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Dalam hal terjadi pengakhiran Perjanjian sebelum berakhirnya Jangka Waktu Perjanjian, maka: </w:t>
      </w:r>
    </w:p>
    <w:p w14:paraId="02F1F945" w14:textId="77777777" w:rsidR="009A138B" w:rsidRPr="004040F1" w:rsidRDefault="009A138B" w:rsidP="003C6973">
      <w:pPr>
        <w:pStyle w:val="ListParagraph"/>
        <w:spacing w:after="0" w:line="240" w:lineRule="auto"/>
        <w:ind w:left="420"/>
        <w:jc w:val="both"/>
        <w:rPr>
          <w:rFonts w:ascii="Times New Roman" w:hAnsi="Times New Roman" w:cs="Times New Roman"/>
          <w:noProof/>
          <w:lang w:val="id-ID"/>
        </w:rPr>
      </w:pPr>
    </w:p>
    <w:p w14:paraId="17F48EAE" w14:textId="467C4926" w:rsidR="009A138B" w:rsidRPr="004040F1" w:rsidRDefault="009A138B" w:rsidP="003C4D4A">
      <w:pPr>
        <w:pStyle w:val="ListParagraph"/>
        <w:numPr>
          <w:ilvl w:val="1"/>
          <w:numId w:val="4"/>
        </w:numPr>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 xml:space="preserve">Satu-satunya tanggung jawab Pihak Pertama adalah membayar Pihak Kedua terbatas pada Biaya Jasa atas Jasa yang telah dilaksanakan oleh Pihak Kedua (namun masih terhutang pembayaran); dan </w:t>
      </w:r>
    </w:p>
    <w:p w14:paraId="1C126F0D" w14:textId="77777777" w:rsidR="009A138B" w:rsidRPr="004040F1" w:rsidRDefault="009A138B" w:rsidP="003C6973">
      <w:pPr>
        <w:pStyle w:val="ListParagraph"/>
        <w:spacing w:after="0" w:line="240" w:lineRule="auto"/>
        <w:ind w:left="851" w:hanging="284"/>
        <w:jc w:val="both"/>
        <w:rPr>
          <w:rFonts w:ascii="Times New Roman" w:hAnsi="Times New Roman" w:cs="Times New Roman"/>
          <w:noProof/>
          <w:lang w:val="id-ID"/>
        </w:rPr>
      </w:pPr>
    </w:p>
    <w:p w14:paraId="1552AC14" w14:textId="0C40DD45" w:rsidR="009A138B" w:rsidRPr="004040F1" w:rsidRDefault="009A138B" w:rsidP="003C4D4A">
      <w:pPr>
        <w:pStyle w:val="ListParagraph"/>
        <w:numPr>
          <w:ilvl w:val="1"/>
          <w:numId w:val="4"/>
        </w:numPr>
        <w:spacing w:after="0" w:line="240" w:lineRule="auto"/>
        <w:ind w:left="851" w:hanging="284"/>
        <w:jc w:val="both"/>
        <w:rPr>
          <w:rFonts w:ascii="Times New Roman" w:hAnsi="Times New Roman" w:cs="Times New Roman"/>
          <w:noProof/>
          <w:lang w:val="id-ID"/>
        </w:rPr>
      </w:pPr>
      <w:r w:rsidRPr="004040F1">
        <w:rPr>
          <w:rFonts w:ascii="Times New Roman" w:hAnsi="Times New Roman" w:cs="Times New Roman"/>
          <w:noProof/>
          <w:lang w:val="id-ID"/>
        </w:rPr>
        <w:t>Pihak Kedua wajib menyerahkan seluruh Hasil Jasa dan dokumen-dokumen sehubungan dengan pelaksanaan Jasa termasuk namun tidak terbatas pada keterangan-keterangan yang berhubungan dengan pelaksanaan Jasa kepada Pihak Pertama.</w:t>
      </w:r>
    </w:p>
    <w:p w14:paraId="668FA4AB" w14:textId="77777777" w:rsidR="006F59AA" w:rsidRPr="004040F1" w:rsidRDefault="006F59AA" w:rsidP="009A138B">
      <w:pPr>
        <w:pStyle w:val="ListParagraph"/>
        <w:rPr>
          <w:rFonts w:ascii="Times New Roman" w:hAnsi="Times New Roman" w:cs="Times New Roman"/>
          <w:noProof/>
          <w:lang w:val="id-ID"/>
        </w:rPr>
      </w:pPr>
    </w:p>
    <w:p w14:paraId="2FAD2231" w14:textId="66E3DC6B" w:rsidR="006F59AA" w:rsidRPr="004040F1" w:rsidRDefault="006F59AA" w:rsidP="003C4D4A">
      <w:pPr>
        <w:pStyle w:val="ListParagraph"/>
        <w:numPr>
          <w:ilvl w:val="1"/>
          <w:numId w:val="18"/>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Para Pihak sehubungan dengan pengakhiran Perjanjian ini sepakat untuk mengesampingkan ketentuan Pasal 1266</w:t>
      </w:r>
      <w:r w:rsidR="009A138B" w:rsidRPr="004040F1">
        <w:rPr>
          <w:rFonts w:ascii="Times New Roman" w:hAnsi="Times New Roman" w:cs="Times New Roman"/>
          <w:noProof/>
        </w:rPr>
        <w:t xml:space="preserve"> [dan Pasal 1267]</w:t>
      </w:r>
      <w:r w:rsidRPr="004040F1">
        <w:rPr>
          <w:rFonts w:ascii="Times New Roman" w:hAnsi="Times New Roman" w:cs="Times New Roman"/>
          <w:noProof/>
          <w:lang w:val="id-ID"/>
        </w:rPr>
        <w:t xml:space="preserve"> Kitab Undang-Undang Hukum Perdata sepanjang berkaitan dengan pengakhiran Perjanjian</w:t>
      </w:r>
      <w:r w:rsidR="009A138B" w:rsidRPr="004040F1">
        <w:rPr>
          <w:rFonts w:ascii="Times New Roman" w:hAnsi="Times New Roman" w:cs="Times New Roman"/>
          <w:noProof/>
        </w:rPr>
        <w:t xml:space="preserve"> [dan penggantian biaya]</w:t>
      </w:r>
      <w:r w:rsidRPr="004040F1">
        <w:rPr>
          <w:rFonts w:ascii="Times New Roman" w:hAnsi="Times New Roman" w:cs="Times New Roman"/>
          <w:noProof/>
          <w:lang w:val="id-ID"/>
        </w:rPr>
        <w:t xml:space="preserve"> yang memerlukan adanya putusan atau suatu penetapan pengadilan, dan karenanya suatu putusan atau suatu penetapan pengadilan tidak diperlukan untuk mengakhiri dan membatalkan Perjanjian ini.</w:t>
      </w:r>
    </w:p>
    <w:p w14:paraId="20058520" w14:textId="77777777" w:rsidR="006F59AA" w:rsidRPr="004040F1" w:rsidRDefault="006F59AA" w:rsidP="006F397B">
      <w:pPr>
        <w:spacing w:after="0" w:line="240" w:lineRule="auto"/>
        <w:ind w:left="630" w:hanging="630"/>
        <w:contextualSpacing/>
        <w:jc w:val="both"/>
        <w:rPr>
          <w:rFonts w:ascii="Times New Roman" w:hAnsi="Times New Roman" w:cs="Times New Roman"/>
          <w:noProof/>
          <w:lang w:val="id-ID"/>
        </w:rPr>
      </w:pPr>
    </w:p>
    <w:p w14:paraId="0ED0CF81" w14:textId="77777777" w:rsidR="006F59AA" w:rsidRPr="004040F1" w:rsidRDefault="006F59AA" w:rsidP="003C4D4A">
      <w:pPr>
        <w:pStyle w:val="ListParagraph"/>
        <w:numPr>
          <w:ilvl w:val="1"/>
          <w:numId w:val="18"/>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4928C6C6" w14:textId="77777777" w:rsidR="0076559D" w:rsidRPr="004040F1" w:rsidRDefault="0076559D" w:rsidP="0076559D">
      <w:pPr>
        <w:pStyle w:val="ListParagraph"/>
        <w:rPr>
          <w:rFonts w:ascii="Times New Roman" w:hAnsi="Times New Roman" w:cs="Times New Roman"/>
          <w:noProof/>
          <w:lang w:val="id-ID"/>
        </w:rPr>
      </w:pPr>
    </w:p>
    <w:p w14:paraId="02887CCF" w14:textId="42665FAD" w:rsidR="0076559D" w:rsidRPr="004040F1" w:rsidRDefault="0076559D" w:rsidP="003C4D4A">
      <w:pPr>
        <w:pStyle w:val="ListParagraph"/>
        <w:numPr>
          <w:ilvl w:val="1"/>
          <w:numId w:val="18"/>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en-ID"/>
        </w:rPr>
        <w:t xml:space="preserve">Hak-hak dan </w:t>
      </w:r>
      <w:r w:rsidR="00B70D86" w:rsidRPr="004040F1">
        <w:rPr>
          <w:rFonts w:ascii="Times New Roman" w:hAnsi="Times New Roman" w:cs="Times New Roman"/>
          <w:noProof/>
          <w:lang w:val="en-ID"/>
        </w:rPr>
        <w:t>upaya hukum-upaya hukum yang dimiliki Pihak Pertama berdasarkan Perjanjian ini bersifat kumulatif dan tidak bersifat eksklusif terhadap hak-hak atau upaya hukum-upaya hukum yang ditentukan atau dimiliki Pihak Pertama berdasarkan peraturan perundang-undangan.</w:t>
      </w:r>
    </w:p>
    <w:p w14:paraId="7BB54826" w14:textId="77777777" w:rsidR="006F59AA" w:rsidRPr="004040F1" w:rsidRDefault="006F59AA" w:rsidP="006F397B">
      <w:pPr>
        <w:pStyle w:val="ListParagraph"/>
        <w:spacing w:after="0" w:line="240" w:lineRule="auto"/>
        <w:ind w:left="630"/>
        <w:jc w:val="both"/>
        <w:rPr>
          <w:rFonts w:ascii="Times New Roman" w:hAnsi="Times New Roman" w:cs="Times New Roman"/>
          <w:noProof/>
          <w:lang w:val="id-ID"/>
        </w:rPr>
      </w:pPr>
    </w:p>
    <w:p w14:paraId="237704A7"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PASAL </w:t>
      </w:r>
      <w:r w:rsidR="00267042" w:rsidRPr="004040F1">
        <w:rPr>
          <w:rFonts w:ascii="Times New Roman" w:hAnsi="Times New Roman" w:cs="Times New Roman"/>
          <w:b/>
          <w:noProof/>
          <w:lang w:val="id-ID"/>
        </w:rPr>
        <w:t>14</w:t>
      </w:r>
    </w:p>
    <w:p w14:paraId="789A109D" w14:textId="77777777" w:rsidR="00563B17" w:rsidRPr="004040F1" w:rsidRDefault="00563B17"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HUKUM YANG BERLAKU DAN PENYELESAIAN PERSELISIHAN</w:t>
      </w:r>
    </w:p>
    <w:p w14:paraId="497C4554" w14:textId="77777777" w:rsidR="00563B17" w:rsidRPr="004040F1" w:rsidRDefault="00563B17" w:rsidP="006F397B">
      <w:pPr>
        <w:spacing w:after="0" w:line="240" w:lineRule="auto"/>
        <w:contextualSpacing/>
        <w:jc w:val="center"/>
        <w:rPr>
          <w:rFonts w:ascii="Times New Roman" w:hAnsi="Times New Roman" w:cs="Times New Roman"/>
          <w:noProof/>
          <w:lang w:val="id-ID"/>
        </w:rPr>
      </w:pPr>
    </w:p>
    <w:p w14:paraId="3F7C8FBE" w14:textId="77777777" w:rsidR="00563B17" w:rsidRPr="004040F1" w:rsidRDefault="00563B17" w:rsidP="003C4D4A">
      <w:pPr>
        <w:pStyle w:val="ListParagraph"/>
        <w:numPr>
          <w:ilvl w:val="1"/>
          <w:numId w:val="19"/>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Perjanjian ini tunduk dan ditafsirkan berdasarkan ketentuan hukum Negara Republik Indonesia.</w:t>
      </w:r>
    </w:p>
    <w:p w14:paraId="28A338E7" w14:textId="77777777" w:rsidR="00563B17" w:rsidRPr="004040F1" w:rsidRDefault="00563B17" w:rsidP="006F397B">
      <w:pPr>
        <w:spacing w:after="0" w:line="240" w:lineRule="auto"/>
        <w:ind w:left="567" w:hanging="567"/>
        <w:contextualSpacing/>
        <w:jc w:val="both"/>
        <w:rPr>
          <w:rFonts w:ascii="Times New Roman" w:hAnsi="Times New Roman" w:cs="Times New Roman"/>
          <w:noProof/>
          <w:lang w:val="id-ID"/>
        </w:rPr>
      </w:pPr>
    </w:p>
    <w:p w14:paraId="18CAB755" w14:textId="77777777" w:rsidR="00563B17" w:rsidRPr="004040F1" w:rsidRDefault="00563B17" w:rsidP="003C4D4A">
      <w:pPr>
        <w:pStyle w:val="ListParagraph"/>
        <w:numPr>
          <w:ilvl w:val="1"/>
          <w:numId w:val="19"/>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Apabila di kemudian hari terjadi perselisihan antara Para Pihak mengenai penafsiran dan pelaksanaan Perjanjian ini, maka Para Pihak akan menyelesaikan perselisihan tersebut secara musyawarah.</w:t>
      </w:r>
    </w:p>
    <w:p w14:paraId="33E8014F" w14:textId="77777777" w:rsidR="00563B17" w:rsidRPr="004040F1" w:rsidRDefault="00563B17" w:rsidP="006F397B">
      <w:pPr>
        <w:pStyle w:val="ListParagraph"/>
        <w:spacing w:after="0" w:line="240" w:lineRule="auto"/>
        <w:ind w:left="567" w:hanging="567"/>
        <w:rPr>
          <w:rFonts w:ascii="Times New Roman" w:hAnsi="Times New Roman" w:cs="Times New Roman"/>
          <w:noProof/>
          <w:lang w:val="id-ID"/>
        </w:rPr>
      </w:pPr>
    </w:p>
    <w:p w14:paraId="66870DD6" w14:textId="77777777" w:rsidR="00563B17" w:rsidRPr="004040F1" w:rsidRDefault="00563B17" w:rsidP="003C4D4A">
      <w:pPr>
        <w:numPr>
          <w:ilvl w:val="1"/>
          <w:numId w:val="19"/>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Apabila dalam waktu 30 (tiga puluh) hari kalender musyawarah tidak membawa penyelesaian, maka Para Pihak sepakat untuk menyelesaikan perselisihan tersebut dengan ketentuan hukum dan perundang-undangan yang berlaku di Indonesia dan memilih kedudukan tetap dan umum di Pengadilan Negeri Jakarta Selatan.</w:t>
      </w:r>
    </w:p>
    <w:p w14:paraId="662AB849" w14:textId="77777777" w:rsidR="00563B17" w:rsidRPr="004040F1" w:rsidRDefault="00563B17" w:rsidP="006F397B">
      <w:pPr>
        <w:spacing w:after="0" w:line="240" w:lineRule="auto"/>
        <w:ind w:left="567" w:hanging="567"/>
        <w:contextualSpacing/>
        <w:jc w:val="both"/>
        <w:rPr>
          <w:rFonts w:ascii="Times New Roman" w:hAnsi="Times New Roman" w:cs="Times New Roman"/>
          <w:noProof/>
          <w:lang w:val="id-ID"/>
        </w:rPr>
      </w:pPr>
    </w:p>
    <w:p w14:paraId="0FECB7CB" w14:textId="77777777" w:rsidR="00563B17" w:rsidRPr="004040F1" w:rsidRDefault="00563B17" w:rsidP="003C4D4A">
      <w:pPr>
        <w:numPr>
          <w:ilvl w:val="1"/>
          <w:numId w:val="19"/>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Selama dalam proses perselisihan tersebut, Para Pihak tetap wajib melaksanakan kewajiban masing-masing berdasarkan Perjanjian ini, kecuali diperjanjikan lain oleh Para Pihak.</w:t>
      </w:r>
    </w:p>
    <w:p w14:paraId="0753901C" w14:textId="77777777" w:rsidR="00563B17" w:rsidRPr="004040F1" w:rsidRDefault="00563B17" w:rsidP="006F397B">
      <w:pPr>
        <w:pStyle w:val="ListParagraph"/>
        <w:spacing w:after="0" w:line="240" w:lineRule="auto"/>
        <w:ind w:left="567" w:hanging="567"/>
        <w:rPr>
          <w:rFonts w:ascii="Times New Roman" w:hAnsi="Times New Roman" w:cs="Times New Roman"/>
          <w:noProof/>
          <w:lang w:val="id-ID"/>
        </w:rPr>
      </w:pPr>
    </w:p>
    <w:p w14:paraId="2BCC3FD7" w14:textId="77777777" w:rsidR="00563B17" w:rsidRPr="004040F1" w:rsidRDefault="00563B17" w:rsidP="003C4D4A">
      <w:pPr>
        <w:numPr>
          <w:ilvl w:val="1"/>
          <w:numId w:val="19"/>
        </w:numPr>
        <w:spacing w:after="0" w:line="240" w:lineRule="auto"/>
        <w:ind w:left="567" w:hanging="567"/>
        <w:contextualSpacing/>
        <w:jc w:val="both"/>
        <w:rPr>
          <w:rFonts w:ascii="Times New Roman" w:hAnsi="Times New Roman" w:cs="Times New Roman"/>
          <w:noProof/>
          <w:lang w:val="id-ID"/>
        </w:rPr>
      </w:pPr>
      <w:r w:rsidRPr="004040F1">
        <w:rPr>
          <w:rFonts w:ascii="Times New Roman" w:hAnsi="Times New Roman" w:cs="Times New Roman"/>
          <w:noProof/>
          <w:lang w:val="id-ID"/>
        </w:rPr>
        <w:t xml:space="preserve">Ketentuan </w:t>
      </w:r>
      <w:r w:rsidRPr="004040F1">
        <w:rPr>
          <w:rFonts w:ascii="Times New Roman" w:hAnsi="Times New Roman" w:cs="Times New Roman"/>
          <w:noProof/>
          <w:u w:val="single"/>
          <w:lang w:val="id-ID"/>
        </w:rPr>
        <w:t>Pasal 14 (Hukum yang Berlaku dan Penyelesaian Perselisihan)</w:t>
      </w:r>
      <w:r w:rsidRPr="004040F1">
        <w:rPr>
          <w:rFonts w:ascii="Times New Roman" w:hAnsi="Times New Roman" w:cs="Times New Roman"/>
          <w:noProof/>
          <w:lang w:val="id-ID"/>
        </w:rPr>
        <w:t xml:space="preserve"> akan tetap berlaku walaupun berakhirnya Perjanjian ini.</w:t>
      </w:r>
    </w:p>
    <w:p w14:paraId="28D44F68" w14:textId="77777777" w:rsidR="00563B17" w:rsidRPr="004040F1" w:rsidRDefault="00563B17" w:rsidP="006F397B">
      <w:pPr>
        <w:spacing w:after="0" w:line="240" w:lineRule="auto"/>
        <w:contextualSpacing/>
        <w:jc w:val="center"/>
        <w:rPr>
          <w:rFonts w:ascii="Times New Roman" w:hAnsi="Times New Roman" w:cs="Times New Roman"/>
          <w:b/>
          <w:noProof/>
          <w:lang w:val="id-ID"/>
        </w:rPr>
      </w:pPr>
    </w:p>
    <w:p w14:paraId="6A250411"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15</w:t>
      </w:r>
    </w:p>
    <w:p w14:paraId="22454F68" w14:textId="77777777" w:rsidR="00563B17" w:rsidRPr="004040F1" w:rsidRDefault="00563B17"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GANTI RUGI DAN PEMBEBASAN DARI TUNTUTAN</w:t>
      </w:r>
    </w:p>
    <w:p w14:paraId="58041E93" w14:textId="77777777" w:rsidR="00563B17" w:rsidRPr="004040F1" w:rsidRDefault="00563B17" w:rsidP="006F397B">
      <w:pPr>
        <w:spacing w:after="0" w:line="240" w:lineRule="auto"/>
        <w:contextualSpacing/>
        <w:jc w:val="both"/>
        <w:rPr>
          <w:rFonts w:ascii="Times New Roman" w:hAnsi="Times New Roman" w:cs="Times New Roman"/>
          <w:b/>
          <w:noProof/>
          <w:lang w:val="id-ID"/>
        </w:rPr>
      </w:pPr>
    </w:p>
    <w:p w14:paraId="3115C66B" w14:textId="77777777" w:rsidR="00563B17" w:rsidRPr="004040F1" w:rsidRDefault="00563B17" w:rsidP="003C4D4A">
      <w:pPr>
        <w:pStyle w:val="ListParagraph"/>
        <w:numPr>
          <w:ilvl w:val="0"/>
          <w:numId w:val="20"/>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Pihak Kedua setuju untuk melindungi, mengganti rugi serta melepaskan dan membebaskan Pihak Pertama dan Afiliasinya, termasuk namun tidak terbatas pada karyawan-karyawannya, pejabat-pejabatnya, sub-kontraktornya, agen-agennya, perusahaan-perusahaan Afiliasinya berikut pejabat-pejabatnya, agen-agennya, sub-kontraktornya dan karyawannya dari semua tanggungjawab, gugatan dan tuntutan dari karyawan, pejabat, sub-kontraktor, agen dan/atau pihak ketiga termasuk pemerintah dan pejabat-pejabat yang berwenang atas resiko, biaya, dan kerugian terhadap atau yang timbul sebagai akibat pelanggaran apapun dari Perjanjian ini oleh setiap karyawan Pihak Kedua, ataupun sebagai akibat pelaksanaan dari Perjanjian ini.</w:t>
      </w:r>
    </w:p>
    <w:p w14:paraId="4B151D95" w14:textId="77777777" w:rsidR="00563B17" w:rsidRPr="004040F1" w:rsidRDefault="00563B17" w:rsidP="006F397B">
      <w:pPr>
        <w:pStyle w:val="ListParagraph"/>
        <w:spacing w:after="0" w:line="240" w:lineRule="auto"/>
        <w:ind w:left="567"/>
        <w:jc w:val="both"/>
        <w:rPr>
          <w:rFonts w:ascii="Times New Roman" w:hAnsi="Times New Roman" w:cs="Times New Roman"/>
          <w:noProof/>
          <w:lang w:val="id-ID"/>
        </w:rPr>
      </w:pPr>
    </w:p>
    <w:p w14:paraId="041CA943" w14:textId="77777777" w:rsidR="00563B17" w:rsidRPr="004040F1" w:rsidRDefault="00563B17" w:rsidP="003C4D4A">
      <w:pPr>
        <w:pStyle w:val="ListParagraph"/>
        <w:numPr>
          <w:ilvl w:val="1"/>
          <w:numId w:val="21"/>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Ketentuan </w:t>
      </w:r>
      <w:r w:rsidRPr="004040F1">
        <w:rPr>
          <w:rFonts w:ascii="Times New Roman" w:hAnsi="Times New Roman" w:cs="Times New Roman"/>
          <w:noProof/>
          <w:u w:val="single"/>
          <w:lang w:val="id-ID"/>
        </w:rPr>
        <w:t>Pasal 15 (Ganti Rugi dan Pembebasan dari Tuntutan)</w:t>
      </w:r>
      <w:r w:rsidRPr="004040F1">
        <w:rPr>
          <w:rFonts w:ascii="Times New Roman" w:hAnsi="Times New Roman" w:cs="Times New Roman"/>
          <w:noProof/>
          <w:lang w:val="id-ID"/>
        </w:rPr>
        <w:t xml:space="preserve"> akan tetap berlaku walaupun berakhirnya Perjanjian ini.</w:t>
      </w:r>
    </w:p>
    <w:p w14:paraId="1A4D0A34" w14:textId="77777777" w:rsidR="00563B17" w:rsidRPr="004040F1" w:rsidRDefault="00563B17" w:rsidP="006F397B">
      <w:pPr>
        <w:spacing w:after="0" w:line="240" w:lineRule="auto"/>
        <w:ind w:left="375"/>
        <w:contextualSpacing/>
        <w:jc w:val="both"/>
        <w:rPr>
          <w:rFonts w:ascii="Times New Roman" w:hAnsi="Times New Roman" w:cs="Times New Roman"/>
          <w:noProof/>
          <w:lang w:val="id-ID"/>
        </w:rPr>
      </w:pPr>
    </w:p>
    <w:p w14:paraId="2B934718" w14:textId="77777777" w:rsidR="0049787E" w:rsidRPr="004040F1" w:rsidRDefault="0049787E"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16</w:t>
      </w:r>
    </w:p>
    <w:p w14:paraId="33455CEA" w14:textId="77777777" w:rsidR="00563B17" w:rsidRPr="004040F1" w:rsidRDefault="00563B17"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PEMBERITAHUAN DAN PERWAKILAN YANG BERWENANG</w:t>
      </w:r>
    </w:p>
    <w:p w14:paraId="070A3ECC" w14:textId="77777777" w:rsidR="00563B17" w:rsidRPr="004040F1" w:rsidRDefault="00563B17" w:rsidP="006F397B">
      <w:pPr>
        <w:spacing w:after="0" w:line="240" w:lineRule="auto"/>
        <w:contextualSpacing/>
        <w:rPr>
          <w:rFonts w:ascii="Times New Roman" w:hAnsi="Times New Roman" w:cs="Times New Roman"/>
          <w:noProof/>
          <w:lang w:val="id-ID"/>
        </w:rPr>
      </w:pPr>
    </w:p>
    <w:p w14:paraId="00C755E0" w14:textId="7484CB00" w:rsidR="00563B17" w:rsidRPr="004040F1" w:rsidRDefault="00563B17" w:rsidP="003C4D4A">
      <w:pPr>
        <w:pStyle w:val="ListParagraph"/>
        <w:numPr>
          <w:ilvl w:val="1"/>
          <w:numId w:val="6"/>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Segala pemberitahuan atau komunikasi yang disampaikan oleh salah satu Pihak kepada Pihak lainnya berdasarkan Perjanjian akan disampaikan secara tertulis dan diserahkan secara langsung dengan tanda terima, atau dikirim dengan surat (tercatat)</w:t>
      </w:r>
      <w:r w:rsidR="00E8097C" w:rsidRPr="004040F1">
        <w:rPr>
          <w:rFonts w:ascii="Times New Roman" w:hAnsi="Times New Roman" w:cs="Times New Roman"/>
          <w:noProof/>
        </w:rPr>
        <w:t>, atau e-mail</w:t>
      </w:r>
      <w:r w:rsidRPr="004040F1">
        <w:rPr>
          <w:rFonts w:ascii="Times New Roman" w:hAnsi="Times New Roman" w:cs="Times New Roman"/>
          <w:noProof/>
          <w:lang w:val="id-ID"/>
        </w:rPr>
        <w:t xml:space="preserve"> kepada salah satu Pihak pada alamat-alamat berikut ini:</w:t>
      </w:r>
    </w:p>
    <w:p w14:paraId="15455BBE" w14:textId="77777777" w:rsidR="00ED2371" w:rsidRPr="004040F1" w:rsidRDefault="00ED2371" w:rsidP="006F397B">
      <w:pPr>
        <w:spacing w:after="0" w:line="240" w:lineRule="auto"/>
        <w:ind w:firstLine="567"/>
        <w:contextualSpacing/>
        <w:jc w:val="both"/>
        <w:rPr>
          <w:rFonts w:ascii="Times New Roman" w:hAnsi="Times New Roman" w:cs="Times New Roman"/>
          <w:b/>
          <w:noProof/>
          <w:lang w:val="id-ID"/>
        </w:rPr>
      </w:pPr>
    </w:p>
    <w:p w14:paraId="44A777C0" w14:textId="087559F3" w:rsidR="00563B17" w:rsidRPr="004040F1" w:rsidRDefault="00563B17" w:rsidP="006F397B">
      <w:pPr>
        <w:spacing w:after="0" w:line="240" w:lineRule="auto"/>
        <w:ind w:firstLine="567"/>
        <w:contextualSpacing/>
        <w:jc w:val="both"/>
        <w:rPr>
          <w:rFonts w:ascii="Times New Roman" w:hAnsi="Times New Roman" w:cs="Times New Roman"/>
          <w:b/>
          <w:noProof/>
          <w:lang w:val="id-ID"/>
        </w:rPr>
      </w:pPr>
      <w:r w:rsidRPr="004040F1">
        <w:rPr>
          <w:rFonts w:ascii="Times New Roman" w:hAnsi="Times New Roman" w:cs="Times New Roman"/>
          <w:b/>
          <w:noProof/>
          <w:lang w:val="id-ID"/>
        </w:rPr>
        <w:t>Pihak Pertama</w:t>
      </w:r>
    </w:p>
    <w:p w14:paraId="7E717586" w14:textId="77777777" w:rsidR="000D31F1" w:rsidRPr="005A28AA" w:rsidRDefault="000D31F1" w:rsidP="000D31F1">
      <w:pPr>
        <w:spacing w:after="0" w:line="240" w:lineRule="auto"/>
        <w:ind w:firstLine="567"/>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61B69881" w14:textId="3A401B58" w:rsidR="000D31F1" w:rsidRPr="005A28AA" w:rsidRDefault="000D31F1" w:rsidP="000D31F1">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35056C66" w14:textId="6AF999E7" w:rsidR="000D31F1" w:rsidRPr="005A28AA" w:rsidRDefault="000D31F1" w:rsidP="000D31F1">
      <w:pPr>
        <w:spacing w:after="0" w:line="240" w:lineRule="auto"/>
        <w:contextualSpacing/>
        <w:jc w:val="both"/>
        <w:rPr>
          <w:rFonts w:ascii="Times New Roman" w:eastAsia="Times New Roman" w:hAnsi="Times New Roman"/>
          <w:b/>
          <w:noProof/>
          <w:color w:val="000000"/>
          <w:lang w:val="id-ID"/>
        </w:rPr>
      </w:pPr>
      <w:r>
        <w:rPr>
          <w:rFonts w:ascii="Times New Roman" w:hAnsi="Times New Roman"/>
          <w:noProof/>
          <w:lang w:val="id-ID"/>
        </w:rPr>
        <w:t xml:space="preserve">           </w:t>
      </w:r>
      <w:r w:rsidRPr="005A28AA">
        <w:rPr>
          <w:rFonts w:ascii="Times New Roman" w:hAnsi="Times New Roman"/>
          <w:noProof/>
          <w:lang w:val="id-ID"/>
        </w:rPr>
        <w:t>Telepon</w:t>
      </w:r>
      <w:r w:rsidR="00B04656">
        <w:rPr>
          <w:rFonts w:ascii="Times New Roman" w:hAnsi="Times New Roman"/>
          <w:noProof/>
          <w:lang w:val="id-ID"/>
        </w:rPr>
        <w:t xml:space="preserve"> </w:t>
      </w:r>
      <w:r w:rsidR="00B04656">
        <w:rPr>
          <w:rFonts w:ascii="Times New Roman" w:hAnsi="Times New Roman"/>
          <w:noProof/>
          <w:lang w:val="id-ID"/>
        </w:rPr>
        <w:tab/>
        <w:t xml:space="preserve"> </w:t>
      </w:r>
      <w:r w:rsidRPr="005A28AA">
        <w:rPr>
          <w:rFonts w:ascii="Times New Roman" w:hAnsi="Times New Roman"/>
          <w:noProof/>
          <w:lang w:val="id-ID"/>
        </w:rPr>
        <w:t xml:space="preserve">: </w:t>
      </w:r>
      <w:r w:rsidR="000737F3" w:rsidRPr="003E6767">
        <w:rPr>
          <w:rFonts w:ascii="Times New Roman" w:hAnsi="Times New Roman"/>
          <w:noProof/>
          <w:lang w:val="id-ID"/>
        </w:rPr>
        <w:t>021-7693378</w:t>
      </w:r>
    </w:p>
    <w:p w14:paraId="2C1C4F3C" w14:textId="0255C614" w:rsidR="000D31F1" w:rsidRPr="005A28AA" w:rsidRDefault="000D31F1" w:rsidP="000D31F1">
      <w:pPr>
        <w:spacing w:after="0" w:line="240" w:lineRule="auto"/>
        <w:ind w:firstLine="567"/>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sidR="00B04656">
        <w:rPr>
          <w:rFonts w:ascii="Times New Roman" w:hAnsi="Times New Roman"/>
          <w:noProof/>
          <w:lang w:val="id-ID"/>
        </w:rPr>
        <w:t xml:space="preserve"> </w:t>
      </w:r>
      <w:r w:rsidRPr="005A28AA">
        <w:rPr>
          <w:rFonts w:ascii="Times New Roman" w:hAnsi="Times New Roman"/>
          <w:noProof/>
          <w:lang w:val="id-ID"/>
        </w:rPr>
        <w:t xml:space="preserve">: </w:t>
      </w:r>
      <w:r w:rsidRPr="00D74779">
        <w:rPr>
          <w:rFonts w:ascii="Times New Roman" w:hAnsi="Times New Roman"/>
          <w:i/>
          <w:iCs/>
          <w:noProof/>
          <w:lang w:val="id-ID"/>
        </w:rPr>
        <w:t>Procurement Division Head</w:t>
      </w:r>
    </w:p>
    <w:p w14:paraId="60ADD2C6" w14:textId="3E1B4315" w:rsidR="008C0E36" w:rsidRPr="00FF46C8" w:rsidRDefault="00563B17" w:rsidP="00FF46C8">
      <w:pPr>
        <w:tabs>
          <w:tab w:val="left" w:pos="2268"/>
        </w:tabs>
        <w:spacing w:after="0" w:line="240" w:lineRule="auto"/>
        <w:ind w:left="720" w:firstLine="567"/>
        <w:contextualSpacing/>
        <w:jc w:val="both"/>
        <w:rPr>
          <w:rFonts w:ascii="Times New Roman" w:hAnsi="Times New Roman" w:cs="Times New Roman"/>
          <w:i/>
          <w:noProof/>
          <w:lang w:val="id-ID"/>
        </w:rPr>
      </w:pPr>
      <w:r w:rsidRPr="004040F1">
        <w:rPr>
          <w:rFonts w:ascii="Times New Roman" w:hAnsi="Times New Roman" w:cs="Times New Roman"/>
          <w:i/>
          <w:noProof/>
          <w:lang w:val="id-ID"/>
        </w:rPr>
        <w:tab/>
      </w:r>
      <w:r w:rsidR="00B75AE5" w:rsidRPr="004040F1">
        <w:rPr>
          <w:rFonts w:ascii="Times New Roman" w:hAnsi="Times New Roman" w:cs="Times New Roman"/>
          <w:i/>
          <w:noProof/>
          <w:lang w:val="id-ID"/>
        </w:rPr>
        <w:t xml:space="preserve">  </w:t>
      </w:r>
    </w:p>
    <w:p w14:paraId="161ABA89" w14:textId="7D207177" w:rsidR="00563B17" w:rsidRPr="004040F1" w:rsidRDefault="00563B17" w:rsidP="006F397B">
      <w:pPr>
        <w:tabs>
          <w:tab w:val="left" w:pos="2268"/>
        </w:tabs>
        <w:spacing w:after="0" w:line="240" w:lineRule="auto"/>
        <w:ind w:firstLine="567"/>
        <w:contextualSpacing/>
        <w:jc w:val="both"/>
        <w:rPr>
          <w:rFonts w:ascii="Times New Roman" w:hAnsi="Times New Roman" w:cs="Times New Roman"/>
          <w:b/>
          <w:noProof/>
          <w:lang w:val="id-ID"/>
        </w:rPr>
      </w:pPr>
      <w:r w:rsidRPr="004040F1">
        <w:rPr>
          <w:rFonts w:ascii="Times New Roman" w:hAnsi="Times New Roman" w:cs="Times New Roman"/>
          <w:b/>
          <w:noProof/>
          <w:lang w:val="id-ID"/>
        </w:rPr>
        <w:t>Pihak Kedua</w:t>
      </w:r>
    </w:p>
    <w:p w14:paraId="31DB9B3A" w14:textId="0A754BF5" w:rsidR="00B04656" w:rsidRPr="005A28AA" w:rsidRDefault="00B04656" w:rsidP="00B04656">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t xml:space="preserve">  </w:t>
      </w:r>
      <w:r w:rsidRPr="005A28AA">
        <w:rPr>
          <w:rFonts w:ascii="Times New Roman" w:eastAsia="Times New Roman" w:hAnsi="Times New Roman"/>
          <w:b/>
          <w:noProof/>
          <w:lang w:val="id-ID"/>
        </w:rPr>
        <w:t>{{NAMA_VENDOR}}</w:t>
      </w:r>
    </w:p>
    <w:p w14:paraId="49723EC2" w14:textId="2A81390B" w:rsidR="00B04656" w:rsidRDefault="00B04656" w:rsidP="00B04656">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0DF64CDE" w14:textId="4121579F" w:rsidR="00B04656" w:rsidRPr="00B04656" w:rsidRDefault="00B04656" w:rsidP="00B04656">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noProof/>
          <w:color w:val="000000"/>
          <w:lang w:val="id-ID"/>
        </w:rPr>
        <w:t xml:space="preserve">          </w:t>
      </w:r>
      <w:r w:rsidRPr="005A28AA">
        <w:rPr>
          <w:rFonts w:ascii="Times New Roman" w:hAnsi="Times New Roman"/>
          <w:noProof/>
          <w:lang w:val="id-ID"/>
        </w:rPr>
        <w:t xml:space="preserve">Telepon </w:t>
      </w:r>
      <w:r w:rsidRPr="005A28AA">
        <w:rPr>
          <w:rFonts w:ascii="Times New Roman" w:hAnsi="Times New Roman"/>
          <w:noProof/>
          <w:lang w:val="id-ID"/>
        </w:rPr>
        <w:tab/>
      </w:r>
      <w:r>
        <w:rPr>
          <w:rFonts w:ascii="Times New Roman" w:hAnsi="Times New Roman"/>
          <w:noProof/>
          <w:lang w:val="id-ID"/>
        </w:rPr>
        <w:t xml:space="preserve"> </w:t>
      </w:r>
      <w:r w:rsidRPr="005A28AA">
        <w:rPr>
          <w:rFonts w:ascii="Times New Roman" w:hAnsi="Times New Roman"/>
          <w:noProof/>
          <w:lang w:val="id-ID"/>
        </w:rPr>
        <w:t xml:space="preserve">: </w:t>
      </w:r>
      <w:r w:rsidRPr="00D74779">
        <w:rPr>
          <w:rFonts w:ascii="Times New Roman" w:hAnsi="Times New Roman"/>
          <w:b/>
          <w:bCs/>
          <w:noProof/>
          <w:lang w:val="id-ID"/>
        </w:rPr>
        <w:t>{{TELEPON_VENDOR}}</w:t>
      </w:r>
    </w:p>
    <w:p w14:paraId="3CEF8F1B" w14:textId="48E08609" w:rsidR="00B04656" w:rsidRPr="005A28AA" w:rsidRDefault="00B04656" w:rsidP="00B04656">
      <w:pPr>
        <w:spacing w:after="0" w:line="240" w:lineRule="auto"/>
        <w:rPr>
          <w:rFonts w:ascii="Times New Roman" w:hAnsi="Times New Roman"/>
          <w:i/>
          <w:noProof/>
          <w:lang w:val="en-ID"/>
        </w:rPr>
      </w:pPr>
      <w:r>
        <w:rPr>
          <w:rFonts w:ascii="Times New Roman" w:hAnsi="Times New Roman"/>
          <w:noProof/>
          <w:lang w:val="id-ID"/>
        </w:rPr>
        <w:t xml:space="preserve">           </w:t>
      </w:r>
      <w:r w:rsidRPr="005A28AA">
        <w:rPr>
          <w:rFonts w:ascii="Times New Roman" w:hAnsi="Times New Roman"/>
          <w:noProof/>
          <w:lang w:val="id-ID"/>
        </w:rPr>
        <w:t>U.p</w:t>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5A3DCBB2" w14:textId="77777777" w:rsidR="00563B17" w:rsidRPr="004040F1" w:rsidRDefault="00563B17" w:rsidP="00D8710B">
      <w:pPr>
        <w:tabs>
          <w:tab w:val="left" w:pos="2268"/>
        </w:tabs>
        <w:spacing w:after="0" w:line="240" w:lineRule="auto"/>
        <w:ind w:firstLine="567"/>
        <w:contextualSpacing/>
        <w:jc w:val="both"/>
        <w:rPr>
          <w:rFonts w:ascii="Times New Roman" w:hAnsi="Times New Roman" w:cs="Times New Roman"/>
          <w:noProof/>
          <w:lang w:val="id-ID"/>
        </w:rPr>
      </w:pPr>
    </w:p>
    <w:p w14:paraId="089BE02F" w14:textId="73428121" w:rsidR="0049787E" w:rsidRPr="004040F1" w:rsidRDefault="00563B17" w:rsidP="003C4D4A">
      <w:pPr>
        <w:pStyle w:val="ListParagraph"/>
        <w:numPr>
          <w:ilvl w:val="1"/>
          <w:numId w:val="6"/>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Setiap pemberitahuan atau bentuk komunikasi lainnya dianggap telah diterima pada tanggal yang tercantum pada bukti tanda terima</w:t>
      </w:r>
      <w:r w:rsidR="0049787E" w:rsidRPr="004040F1">
        <w:rPr>
          <w:rFonts w:ascii="Times New Roman" w:hAnsi="Times New Roman" w:cs="Times New Roman"/>
          <w:noProof/>
          <w:lang w:val="id-ID"/>
        </w:rPr>
        <w:t>.</w:t>
      </w:r>
    </w:p>
    <w:p w14:paraId="5EF425BE" w14:textId="77777777" w:rsidR="00A75B75" w:rsidRPr="004040F1" w:rsidRDefault="00A75B75" w:rsidP="006F397B">
      <w:pPr>
        <w:pStyle w:val="ListParagraph"/>
        <w:spacing w:after="0" w:line="240" w:lineRule="auto"/>
        <w:ind w:left="567" w:hanging="567"/>
        <w:rPr>
          <w:rFonts w:ascii="Times New Roman" w:hAnsi="Times New Roman" w:cs="Times New Roman"/>
          <w:noProof/>
          <w:lang w:val="id-ID"/>
        </w:rPr>
      </w:pPr>
    </w:p>
    <w:p w14:paraId="5758CC7A" w14:textId="5960B3C4" w:rsidR="00A75B75" w:rsidRPr="004040F1" w:rsidRDefault="00563B17" w:rsidP="003C4D4A">
      <w:pPr>
        <w:pStyle w:val="ListParagraph"/>
        <w:numPr>
          <w:ilvl w:val="1"/>
          <w:numId w:val="6"/>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Pihak yang tercantum dalam </w:t>
      </w:r>
      <w:r w:rsidRPr="004040F1">
        <w:rPr>
          <w:rFonts w:ascii="Times New Roman" w:hAnsi="Times New Roman" w:cs="Times New Roman"/>
          <w:noProof/>
          <w:u w:val="single"/>
          <w:lang w:val="id-ID"/>
        </w:rPr>
        <w:t>Pasal 16.1</w:t>
      </w:r>
      <w:r w:rsidRPr="004040F1">
        <w:rPr>
          <w:rFonts w:ascii="Times New Roman" w:hAnsi="Times New Roman" w:cs="Times New Roman"/>
          <w:noProof/>
          <w:lang w:val="id-ID"/>
        </w:rPr>
        <w:t xml:space="preserve"> di atas merupakan perwakilan yang berwenang dari masing-masing Pihak untuk memberikan persetujuan yang diperlukan sehubungan dengan pelaksanaan Jasa berdasarkan Perjanjian ini</w:t>
      </w:r>
      <w:r w:rsidR="00A75B75" w:rsidRPr="004040F1">
        <w:rPr>
          <w:rFonts w:ascii="Times New Roman" w:hAnsi="Times New Roman" w:cs="Times New Roman"/>
          <w:noProof/>
          <w:lang w:val="id-ID"/>
        </w:rPr>
        <w:t xml:space="preserve">. </w:t>
      </w:r>
    </w:p>
    <w:p w14:paraId="0F2B0E59" w14:textId="2FE270B7" w:rsidR="00CF12EC" w:rsidRPr="004040F1" w:rsidRDefault="00CF12EC">
      <w:pPr>
        <w:spacing w:after="0" w:line="240" w:lineRule="auto"/>
        <w:rPr>
          <w:rFonts w:ascii="Times New Roman" w:hAnsi="Times New Roman" w:cs="Times New Roman"/>
          <w:b/>
          <w:noProof/>
          <w:lang w:val="id-ID"/>
        </w:rPr>
      </w:pPr>
    </w:p>
    <w:p w14:paraId="492D7709" w14:textId="26BBD6C5" w:rsidR="00563B17" w:rsidRPr="004040F1" w:rsidRDefault="00563B17"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PASAL 17</w:t>
      </w:r>
    </w:p>
    <w:p w14:paraId="703C7D64" w14:textId="77777777" w:rsidR="00563B17" w:rsidRPr="004040F1" w:rsidRDefault="00563B17"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LAIN-LAIN</w:t>
      </w:r>
    </w:p>
    <w:p w14:paraId="5BA35F76" w14:textId="77777777" w:rsidR="00563B17" w:rsidRPr="004040F1" w:rsidRDefault="00563B17" w:rsidP="006F397B">
      <w:pPr>
        <w:spacing w:after="0" w:line="240" w:lineRule="auto"/>
        <w:contextualSpacing/>
        <w:jc w:val="center"/>
        <w:rPr>
          <w:rFonts w:ascii="Times New Roman" w:hAnsi="Times New Roman" w:cs="Times New Roman"/>
          <w:b/>
          <w:noProof/>
          <w:lang w:val="id-ID"/>
        </w:rPr>
      </w:pPr>
    </w:p>
    <w:p w14:paraId="25920EB5" w14:textId="77777777" w:rsidR="00563B17" w:rsidRPr="004040F1" w:rsidRDefault="00563B17" w:rsidP="003C4D4A">
      <w:pPr>
        <w:pStyle w:val="ListParagraph"/>
        <w:numPr>
          <w:ilvl w:val="0"/>
          <w:numId w:val="22"/>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6F4AEB40" w14:textId="77777777" w:rsidR="00563B17" w:rsidRPr="004040F1" w:rsidRDefault="00563B17" w:rsidP="006F397B">
      <w:pPr>
        <w:pStyle w:val="ListParagraph"/>
        <w:spacing w:after="0" w:line="240" w:lineRule="auto"/>
        <w:ind w:left="567"/>
        <w:jc w:val="both"/>
        <w:rPr>
          <w:rFonts w:ascii="Times New Roman" w:hAnsi="Times New Roman" w:cs="Times New Roman"/>
          <w:noProof/>
          <w:lang w:val="id-ID"/>
        </w:rPr>
      </w:pPr>
    </w:p>
    <w:p w14:paraId="282FEA9E"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Perubahan atas Perjanjian ini akan diatur secara tertulis dan disetujui oleh Para Pihak dalam suatu dokumen amandemen atau perubahan atas Perjanjian yang merupakan satu kesatuan yang tidak terpisahkan dari Perjanjian. </w:t>
      </w:r>
    </w:p>
    <w:p w14:paraId="51486652" w14:textId="77777777" w:rsidR="00563B17" w:rsidRPr="004040F1" w:rsidRDefault="00563B17" w:rsidP="006F397B">
      <w:pPr>
        <w:pStyle w:val="ListParagraph"/>
        <w:spacing w:after="0" w:line="240" w:lineRule="auto"/>
        <w:ind w:left="567"/>
        <w:jc w:val="both"/>
        <w:rPr>
          <w:rFonts w:ascii="Times New Roman" w:hAnsi="Times New Roman" w:cs="Times New Roman"/>
          <w:noProof/>
          <w:lang w:val="id-ID"/>
        </w:rPr>
      </w:pPr>
    </w:p>
    <w:p w14:paraId="618A3719" w14:textId="6702DF87" w:rsidR="00563B17" w:rsidRPr="004040F1" w:rsidRDefault="000A7394"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r w:rsidR="00563B17" w:rsidRPr="004040F1">
        <w:rPr>
          <w:rFonts w:ascii="Times New Roman" w:hAnsi="Times New Roman" w:cs="Times New Roman"/>
          <w:noProof/>
          <w:lang w:val="id-ID"/>
        </w:rPr>
        <w:t>.</w:t>
      </w:r>
    </w:p>
    <w:p w14:paraId="0E7095B9" w14:textId="77777777" w:rsidR="00563B17" w:rsidRPr="004040F1" w:rsidRDefault="00563B17" w:rsidP="006F397B">
      <w:pPr>
        <w:pStyle w:val="ListParagraph"/>
        <w:spacing w:after="0" w:line="240" w:lineRule="auto"/>
        <w:rPr>
          <w:rFonts w:ascii="Times New Roman" w:hAnsi="Times New Roman" w:cs="Times New Roman"/>
          <w:noProof/>
          <w:lang w:val="id-ID"/>
        </w:rPr>
      </w:pPr>
    </w:p>
    <w:p w14:paraId="102C934E"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Tidak ada satu pun ketentuan dalam Perjanjian ini yang membuat atau dapat ditafsirkan sebagai suatu pengesampingan atas hak-hak Pihak Pertama untuk melakukan suatu upaya hukum berdasarkan peraturan perundang-undangan yang berlaku. </w:t>
      </w:r>
    </w:p>
    <w:p w14:paraId="191BDA8D" w14:textId="77777777" w:rsidR="00563B17" w:rsidRPr="004040F1" w:rsidRDefault="00563B17" w:rsidP="006F397B">
      <w:pPr>
        <w:pStyle w:val="ListParagraph"/>
        <w:spacing w:after="0" w:line="240" w:lineRule="auto"/>
        <w:rPr>
          <w:rFonts w:ascii="Times New Roman" w:hAnsi="Times New Roman" w:cs="Times New Roman"/>
          <w:noProof/>
          <w:lang w:val="id-ID"/>
        </w:rPr>
      </w:pPr>
    </w:p>
    <w:p w14:paraId="5C9C0413"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 xml:space="preserve">Masing-masing Pihak harus membayar biaya-biaya dan pengeluarannya sendiri (termasuk, tidak terbatas, upah-upah dan pengeluaran para perantara, perwakilan, penasihat, konsultan dan </w:t>
      </w:r>
      <w:r w:rsidRPr="004040F1">
        <w:rPr>
          <w:rFonts w:ascii="Times New Roman" w:hAnsi="Times New Roman" w:cs="Times New Roman"/>
          <w:noProof/>
          <w:lang w:val="id-ID"/>
        </w:rPr>
        <w:lastRenderedPageBreak/>
        <w:t>akuntannya) yang diperlukan sehubungan dengan negosiasi, persiapan, penandatanganan, penyerahan dan pelaksanaan atas dan pemenuhan Perjanjian ini.</w:t>
      </w:r>
    </w:p>
    <w:p w14:paraId="68553739" w14:textId="77777777" w:rsidR="00563B17" w:rsidRPr="004040F1" w:rsidRDefault="00563B17" w:rsidP="006F397B">
      <w:pPr>
        <w:pStyle w:val="ListParagraph"/>
        <w:spacing w:after="0" w:line="240" w:lineRule="auto"/>
        <w:rPr>
          <w:rFonts w:ascii="Times New Roman" w:hAnsi="Times New Roman" w:cs="Times New Roman"/>
          <w:noProof/>
          <w:lang w:val="id-ID"/>
        </w:rPr>
      </w:pPr>
    </w:p>
    <w:p w14:paraId="28347C3F"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008F3E01" w14:textId="77777777" w:rsidR="00563B17" w:rsidRPr="004040F1" w:rsidRDefault="00563B17" w:rsidP="006F397B">
      <w:pPr>
        <w:pStyle w:val="ListParagraph"/>
        <w:spacing w:after="0" w:line="240" w:lineRule="auto"/>
        <w:rPr>
          <w:rFonts w:ascii="Times New Roman" w:hAnsi="Times New Roman" w:cs="Times New Roman"/>
          <w:noProof/>
          <w:lang w:val="id-ID"/>
        </w:rPr>
      </w:pPr>
    </w:p>
    <w:p w14:paraId="124A59EC"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496876FF" w14:textId="77777777" w:rsidR="00563B17" w:rsidRPr="004040F1" w:rsidRDefault="00563B17" w:rsidP="006F397B">
      <w:pPr>
        <w:pStyle w:val="ListParagraph"/>
        <w:spacing w:after="0" w:line="240" w:lineRule="auto"/>
        <w:rPr>
          <w:rFonts w:ascii="Times New Roman" w:hAnsi="Times New Roman" w:cs="Times New Roman"/>
          <w:noProof/>
          <w:lang w:val="id-ID"/>
        </w:rPr>
      </w:pPr>
    </w:p>
    <w:p w14:paraId="47A9E5D2"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5BE28EE4" w14:textId="77777777" w:rsidR="00563B17" w:rsidRPr="004040F1" w:rsidRDefault="00563B17" w:rsidP="006F397B">
      <w:pPr>
        <w:pStyle w:val="ListParagraph"/>
        <w:spacing w:after="0" w:line="240" w:lineRule="auto"/>
        <w:ind w:left="567"/>
        <w:jc w:val="both"/>
        <w:rPr>
          <w:rFonts w:ascii="Times New Roman" w:hAnsi="Times New Roman" w:cs="Times New Roman"/>
          <w:noProof/>
          <w:lang w:val="id-ID"/>
        </w:rPr>
      </w:pPr>
    </w:p>
    <w:p w14:paraId="1D90A65C" w14:textId="77777777" w:rsidR="00563B17" w:rsidRPr="004040F1" w:rsidRDefault="00563B17"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0936A1FF" w14:textId="77777777" w:rsidR="008C0E36" w:rsidRPr="004040F1" w:rsidRDefault="008C0E36" w:rsidP="008C0E36">
      <w:pPr>
        <w:pStyle w:val="ListParagraph"/>
        <w:rPr>
          <w:rFonts w:ascii="Times New Roman" w:hAnsi="Times New Roman" w:cs="Times New Roman"/>
          <w:noProof/>
          <w:lang w:val="id-ID"/>
        </w:rPr>
      </w:pPr>
    </w:p>
    <w:p w14:paraId="3CBF1287" w14:textId="2EBA7455" w:rsidR="008C0E36" w:rsidRPr="004040F1" w:rsidRDefault="008C0E36" w:rsidP="003C4D4A">
      <w:pPr>
        <w:pStyle w:val="ListParagraph"/>
        <w:numPr>
          <w:ilvl w:val="1"/>
          <w:numId w:val="23"/>
        </w:numPr>
        <w:spacing w:after="0" w:line="240" w:lineRule="auto"/>
        <w:ind w:left="567" w:hanging="567"/>
        <w:jc w:val="both"/>
        <w:rPr>
          <w:rFonts w:ascii="Times New Roman" w:hAnsi="Times New Roman" w:cs="Times New Roman"/>
          <w:noProof/>
          <w:lang w:val="id-ID"/>
        </w:rPr>
      </w:pPr>
      <w:r w:rsidRPr="004040F1">
        <w:rPr>
          <w:rFonts w:ascii="Times New Roman" w:hAnsi="Times New Roman" w:cs="Times New Roman"/>
          <w:noProof/>
          <w:lang w:val="en-AU"/>
        </w:rPr>
        <w:t>[</w:t>
      </w:r>
      <w:r w:rsidRPr="004040F1">
        <w:rPr>
          <w:rFonts w:ascii="Times New Roman" w:hAnsi="Times New Roman" w:cs="Times New Roman"/>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4040F1">
        <w:rPr>
          <w:rFonts w:ascii="Times New Roman" w:hAnsi="Times New Roman" w:cs="Times New Roman"/>
          <w:noProof/>
        </w:rPr>
        <w:t>, termasuk setiap perubahan, pencabutan, penggantian terhadapnya dari waktu ke waktu</w:t>
      </w:r>
      <w:r w:rsidRPr="004040F1">
        <w:rPr>
          <w:rFonts w:ascii="Times New Roman" w:hAnsi="Times New Roman" w:cs="Times New Roman"/>
          <w:noProof/>
          <w:lang w:val="id-ID"/>
        </w:rPr>
        <w:t xml:space="preserve"> (“</w:t>
      </w:r>
      <w:r w:rsidRPr="004040F1">
        <w:rPr>
          <w:rFonts w:ascii="Times New Roman" w:hAnsi="Times New Roman" w:cs="Times New Roman"/>
          <w:b/>
          <w:noProof/>
          <w:lang w:val="id-ID"/>
        </w:rPr>
        <w:t>Ketentuan Bahasa</w:t>
      </w:r>
      <w:r w:rsidRPr="004040F1">
        <w:rPr>
          <w:rFonts w:ascii="Times New Roman" w:hAnsi="Times New Roman" w:cs="Times New Roman"/>
          <w:noProof/>
          <w:lang w:val="id-ID"/>
        </w:rPr>
        <w:t xml:space="preserve">”). Untuk menghindari keragu-raguan dan kerancuan dalam pelaksanaan </w:t>
      </w:r>
      <w:r w:rsidRPr="004040F1">
        <w:rPr>
          <w:rFonts w:ascii="Times New Roman" w:hAnsi="Times New Roman" w:cs="Times New Roman"/>
          <w:noProof/>
          <w:lang w:val="en-AU"/>
        </w:rPr>
        <w:t>Perjanjian ini</w:t>
      </w:r>
      <w:r w:rsidRPr="004040F1">
        <w:rPr>
          <w:rFonts w:ascii="Times New Roman" w:hAnsi="Times New Roman" w:cs="Times New Roman"/>
          <w:noProof/>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r w:rsidRPr="004040F1">
        <w:rPr>
          <w:rFonts w:ascii="Times New Roman" w:hAnsi="Times New Roman" w:cs="Times New Roman"/>
          <w:noProof/>
          <w:lang w:val="en-AU"/>
        </w:rPr>
        <w:t>]</w:t>
      </w:r>
    </w:p>
    <w:p w14:paraId="651427A5" w14:textId="77777777" w:rsidR="0005624D" w:rsidRPr="004040F1" w:rsidRDefault="0005624D" w:rsidP="006F397B">
      <w:pPr>
        <w:spacing w:after="0" w:line="240" w:lineRule="auto"/>
        <w:jc w:val="both"/>
        <w:rPr>
          <w:rFonts w:ascii="Times New Roman" w:hAnsi="Times New Roman" w:cs="Times New Roman"/>
          <w:noProof/>
          <w:lang w:val="id-ID"/>
        </w:rPr>
      </w:pPr>
    </w:p>
    <w:p w14:paraId="400E2A31" w14:textId="2FAF81DA" w:rsidR="000A7394" w:rsidRPr="004040F1" w:rsidRDefault="00E8097C" w:rsidP="006F397B">
      <w:pPr>
        <w:pStyle w:val="BodyText"/>
        <w:ind w:right="-29"/>
        <w:rPr>
          <w:b/>
          <w:noProof/>
          <w:sz w:val="22"/>
          <w:szCs w:val="22"/>
          <w:lang w:val="id-ID"/>
        </w:rPr>
      </w:pPr>
      <w:r w:rsidRPr="004040F1">
        <w:rPr>
          <w:noProof/>
          <w:sz w:val="22"/>
          <w:szCs w:val="22"/>
          <w:lang w:val="id-ID"/>
        </w:rPr>
        <w:t>Demikianlah Perjanjian ini dibuat dan ditandatangani oleh Para Pihak dalam 2 (dua) rangkap asli, yang masing-masing dibubuhi meterai cukup dan mempunyai kekuatan hukum yang sama untuk dilaksanakan dengan itikad baik dan sesuai dengan perundang-undangan yang berlaku.</w:t>
      </w:r>
    </w:p>
    <w:p w14:paraId="582317BE" w14:textId="77777777" w:rsidR="00267042" w:rsidRPr="004040F1" w:rsidRDefault="00267042" w:rsidP="006F397B">
      <w:pPr>
        <w:spacing w:after="0" w:line="240" w:lineRule="auto"/>
        <w:contextualSpacing/>
        <w:jc w:val="both"/>
        <w:rPr>
          <w:rFonts w:ascii="Times New Roman" w:hAnsi="Times New Roman" w:cs="Times New Roman"/>
          <w:noProof/>
          <w:lang w:val="id-ID"/>
        </w:rPr>
      </w:pPr>
    </w:p>
    <w:p w14:paraId="075511D3" w14:textId="77777777" w:rsidR="006F397B" w:rsidRPr="004040F1" w:rsidRDefault="006F397B" w:rsidP="006F397B">
      <w:pPr>
        <w:spacing w:after="0" w:line="240" w:lineRule="auto"/>
        <w:contextualSpacing/>
        <w:jc w:val="both"/>
        <w:rPr>
          <w:rFonts w:ascii="Times New Roman" w:hAnsi="Times New Roman" w:cs="Times New Roman"/>
          <w:noProof/>
          <w:lang w:val="id-ID"/>
        </w:rPr>
      </w:pPr>
    </w:p>
    <w:p w14:paraId="5552A7CB" w14:textId="77777777" w:rsidR="00ED0406" w:rsidRPr="004040F1" w:rsidRDefault="00ED0406" w:rsidP="006F397B">
      <w:pPr>
        <w:spacing w:after="0" w:line="240" w:lineRule="auto"/>
        <w:contextualSpacing/>
        <w:jc w:val="center"/>
        <w:rPr>
          <w:rFonts w:ascii="Times New Roman" w:hAnsi="Times New Roman" w:cs="Times New Roman"/>
          <w:b/>
          <w:i/>
          <w:noProof/>
          <w:lang w:val="id-ID"/>
        </w:rPr>
      </w:pPr>
      <w:r w:rsidRPr="004040F1">
        <w:rPr>
          <w:rFonts w:ascii="Times New Roman" w:hAnsi="Times New Roman" w:cs="Times New Roman"/>
          <w:b/>
          <w:i/>
          <w:noProof/>
          <w:lang w:val="id-ID"/>
        </w:rPr>
        <w:t>[halaman tanda tangan ada pada halaman berikutnya]</w:t>
      </w:r>
    </w:p>
    <w:p w14:paraId="5EFBF36E" w14:textId="42F4A968" w:rsidR="00ED0406" w:rsidRPr="004040F1" w:rsidRDefault="00ED0406" w:rsidP="006F397B">
      <w:pPr>
        <w:spacing w:after="0" w:line="240" w:lineRule="auto"/>
        <w:contextualSpacing/>
        <w:jc w:val="both"/>
        <w:rPr>
          <w:rFonts w:ascii="Times New Roman" w:hAnsi="Times New Roman" w:cs="Times New Roman"/>
          <w:noProof/>
          <w:lang w:val="id-ID"/>
        </w:rPr>
      </w:pPr>
      <w:r w:rsidRPr="004040F1">
        <w:rPr>
          <w:rFonts w:ascii="Times New Roman" w:hAnsi="Times New Roman" w:cs="Times New Roman"/>
          <w:noProof/>
          <w:lang w:val="id-ID"/>
        </w:rPr>
        <w:br w:type="page"/>
      </w:r>
    </w:p>
    <w:p w14:paraId="497CE4EF"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lastRenderedPageBreak/>
        <w:t>Halaman Tanda Tangan</w:t>
      </w:r>
    </w:p>
    <w:p w14:paraId="57677645" w14:textId="27980940" w:rsidR="00344AD3" w:rsidRPr="004040F1" w:rsidRDefault="00344AD3"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Perjanjian Jasa </w:t>
      </w:r>
      <w:r w:rsidR="00910EBA" w:rsidRPr="004040F1">
        <w:rPr>
          <w:rFonts w:ascii="Times New Roman" w:hAnsi="Times New Roman" w:cs="Times New Roman"/>
          <w:b/>
          <w:noProof/>
          <w:lang w:val="id-ID"/>
        </w:rPr>
        <w:t>Pengelolaan</w:t>
      </w:r>
    </w:p>
    <w:p w14:paraId="37311FEA" w14:textId="0EA7A156" w:rsidR="00344AD3" w:rsidRPr="004040F1" w:rsidRDefault="00344AD3" w:rsidP="006F397B">
      <w:pPr>
        <w:spacing w:after="0" w:line="240" w:lineRule="auto"/>
        <w:contextualSpacing/>
        <w:jc w:val="center"/>
        <w:rPr>
          <w:rFonts w:ascii="Times New Roman" w:hAnsi="Times New Roman" w:cs="Times New Roman"/>
          <w:b/>
          <w:noProof/>
        </w:rPr>
      </w:pPr>
      <w:r w:rsidRPr="004040F1">
        <w:rPr>
          <w:rFonts w:ascii="Times New Roman" w:hAnsi="Times New Roman" w:cs="Times New Roman"/>
          <w:b/>
          <w:noProof/>
          <w:lang w:val="id-ID"/>
        </w:rPr>
        <w:t>Limbah Bahan Berbahaya dan Beracun (Limbah B3)</w:t>
      </w:r>
    </w:p>
    <w:p w14:paraId="72A22E98" w14:textId="3B6A575E" w:rsidR="00344AD3" w:rsidRPr="004040F1" w:rsidRDefault="00344AD3"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 xml:space="preserve">Nomor: </w:t>
      </w:r>
      <w:r w:rsidR="00481EA4" w:rsidRPr="005A28AA">
        <w:rPr>
          <w:rFonts w:ascii="Times New Roman" w:eastAsia="Times New Roman" w:hAnsi="Times New Roman"/>
          <w:b/>
          <w:lang w:val="fi-FI"/>
        </w:rPr>
        <w:t>{{NOMOR_KONTRAK}}</w:t>
      </w:r>
    </w:p>
    <w:p w14:paraId="52E26E36" w14:textId="77777777" w:rsidR="00344AD3" w:rsidRPr="004040F1" w:rsidRDefault="00344AD3" w:rsidP="006F397B">
      <w:pPr>
        <w:spacing w:after="0" w:line="240" w:lineRule="auto"/>
        <w:contextualSpacing/>
        <w:jc w:val="both"/>
        <w:rPr>
          <w:rFonts w:ascii="Times New Roman" w:hAnsi="Times New Roman" w:cs="Times New Roman"/>
          <w:b/>
          <w:noProof/>
          <w:lang w:val="id-ID"/>
        </w:rPr>
      </w:pPr>
    </w:p>
    <w:p w14:paraId="53AAE429" w14:textId="77777777" w:rsidR="00344AD3" w:rsidRPr="004040F1" w:rsidRDefault="00344AD3" w:rsidP="006F397B">
      <w:pPr>
        <w:spacing w:after="0" w:line="240" w:lineRule="auto"/>
        <w:contextualSpacing/>
        <w:jc w:val="both"/>
        <w:rPr>
          <w:rFonts w:ascii="Times New Roman" w:hAnsi="Times New Roman" w:cs="Times New Roman"/>
          <w:b/>
          <w:noProof/>
          <w:lang w:val="id-ID"/>
        </w:rPr>
      </w:pPr>
    </w:p>
    <w:p w14:paraId="5DFFCADD" w14:textId="77777777" w:rsidR="00344AD3" w:rsidRPr="004040F1" w:rsidRDefault="00344AD3" w:rsidP="006F397B">
      <w:pPr>
        <w:spacing w:after="0" w:line="240" w:lineRule="auto"/>
        <w:contextualSpacing/>
        <w:jc w:val="both"/>
        <w:rPr>
          <w:rFonts w:ascii="Times New Roman" w:hAnsi="Times New Roman" w:cs="Times New Roman"/>
          <w:b/>
          <w:noProof/>
          <w:lang w:val="id-ID"/>
        </w:rPr>
      </w:pPr>
    </w:p>
    <w:p w14:paraId="3916758C" w14:textId="77777777" w:rsidR="00344AD3" w:rsidRPr="004040F1" w:rsidRDefault="00344AD3" w:rsidP="006F397B">
      <w:pPr>
        <w:spacing w:after="0" w:line="240" w:lineRule="auto"/>
        <w:contextualSpacing/>
        <w:jc w:val="both"/>
        <w:rPr>
          <w:rFonts w:ascii="Times New Roman" w:hAnsi="Times New Roman" w:cs="Times New Roman"/>
          <w:b/>
          <w:noProof/>
          <w:lang w:val="id-ID"/>
        </w:rPr>
      </w:pPr>
      <w:r w:rsidRPr="004040F1">
        <w:rPr>
          <w:rFonts w:ascii="Times New Roman" w:hAnsi="Times New Roman" w:cs="Times New Roman"/>
          <w:b/>
          <w:noProof/>
          <w:lang w:val="id-ID"/>
        </w:rPr>
        <w:t>Pihak Pertama,</w:t>
      </w:r>
      <w:r w:rsidRPr="004040F1">
        <w:rPr>
          <w:rFonts w:ascii="Times New Roman" w:hAnsi="Times New Roman" w:cs="Times New Roman"/>
          <w:b/>
          <w:noProof/>
          <w:lang w:val="id-ID"/>
        </w:rPr>
        <w:tab/>
      </w:r>
      <w:r w:rsidRPr="004040F1">
        <w:rPr>
          <w:rFonts w:ascii="Times New Roman" w:hAnsi="Times New Roman" w:cs="Times New Roman"/>
          <w:b/>
          <w:noProof/>
          <w:lang w:val="id-ID"/>
        </w:rPr>
        <w:tab/>
      </w:r>
      <w:r w:rsidRPr="004040F1">
        <w:rPr>
          <w:rFonts w:ascii="Times New Roman" w:hAnsi="Times New Roman" w:cs="Times New Roman"/>
          <w:b/>
          <w:noProof/>
          <w:lang w:val="id-ID"/>
        </w:rPr>
        <w:tab/>
      </w:r>
      <w:r w:rsidRPr="004040F1">
        <w:rPr>
          <w:rFonts w:ascii="Times New Roman" w:hAnsi="Times New Roman" w:cs="Times New Roman"/>
          <w:b/>
          <w:noProof/>
          <w:lang w:val="id-ID"/>
        </w:rPr>
        <w:tab/>
      </w:r>
      <w:r w:rsidRPr="004040F1">
        <w:rPr>
          <w:rFonts w:ascii="Times New Roman" w:hAnsi="Times New Roman" w:cs="Times New Roman"/>
          <w:b/>
          <w:noProof/>
          <w:lang w:val="id-ID"/>
        </w:rPr>
        <w:tab/>
      </w:r>
      <w:r w:rsidRPr="004040F1">
        <w:rPr>
          <w:rFonts w:ascii="Times New Roman" w:hAnsi="Times New Roman" w:cs="Times New Roman"/>
          <w:b/>
          <w:noProof/>
          <w:lang w:val="id-ID"/>
        </w:rPr>
        <w:tab/>
      </w:r>
      <w:r w:rsidRPr="004040F1">
        <w:rPr>
          <w:rFonts w:ascii="Times New Roman" w:hAnsi="Times New Roman" w:cs="Times New Roman"/>
          <w:b/>
          <w:noProof/>
          <w:lang w:val="id-ID"/>
        </w:rPr>
        <w:tab/>
      </w:r>
      <w:r w:rsidRPr="004040F1">
        <w:rPr>
          <w:rFonts w:ascii="Times New Roman" w:hAnsi="Times New Roman" w:cs="Times New Roman"/>
          <w:b/>
          <w:noProof/>
          <w:lang w:val="id-ID"/>
        </w:rPr>
        <w:tab/>
      </w:r>
    </w:p>
    <w:p w14:paraId="28BA8FC4" w14:textId="77777777" w:rsidR="00EC36C6" w:rsidRPr="00B17040" w:rsidRDefault="00EC36C6" w:rsidP="00EC36C6">
      <w:pPr>
        <w:tabs>
          <w:tab w:val="center" w:pos="4680"/>
          <w:tab w:val="left" w:pos="7395"/>
        </w:tabs>
        <w:spacing w:after="0" w:line="240" w:lineRule="auto"/>
        <w:contextualSpacing/>
        <w:jc w:val="both"/>
        <w:rPr>
          <w:rFonts w:ascii="Times New Roman" w:hAnsi="Times New Roman" w:cs="Times New Roman"/>
          <w:b/>
          <w:noProof/>
          <w:lang w:val="id-ID"/>
        </w:rPr>
      </w:pPr>
      <w:r w:rsidRPr="00B17040">
        <w:rPr>
          <w:rFonts w:ascii="Times New Roman" w:hAnsi="Times New Roman" w:cs="Times New Roman"/>
          <w:b/>
          <w:noProof/>
          <w:lang w:val="id-ID"/>
        </w:rPr>
        <w:t>PT Saptaindra Sejati</w:t>
      </w:r>
    </w:p>
    <w:p w14:paraId="182A1677" w14:textId="77777777" w:rsidR="00EC36C6" w:rsidRPr="00B17040" w:rsidRDefault="00EC36C6" w:rsidP="00EC36C6">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B17040">
        <w:rPr>
          <w:rFonts w:ascii="Times New Roman" w:eastAsia="Times New Roman" w:hAnsi="Times New Roman" w:cs="Times New Roman"/>
          <w:lang w:val="id-ID"/>
        </w:rPr>
        <w:tab/>
      </w:r>
      <w:r w:rsidRPr="00B17040">
        <w:rPr>
          <w:rFonts w:ascii="Times New Roman" w:eastAsia="Times New Roman" w:hAnsi="Times New Roman" w:cs="Times New Roman"/>
          <w:lang w:val="id-ID"/>
        </w:rPr>
        <w:tab/>
      </w:r>
    </w:p>
    <w:p w14:paraId="21AC98EA" w14:textId="77777777" w:rsidR="00EC36C6" w:rsidRPr="00B17040" w:rsidRDefault="00EC36C6" w:rsidP="00EC36C6">
      <w:pPr>
        <w:widowControl w:val="0"/>
        <w:tabs>
          <w:tab w:val="left" w:pos="5760"/>
        </w:tabs>
        <w:spacing w:after="0" w:line="240" w:lineRule="auto"/>
        <w:contextualSpacing/>
        <w:rPr>
          <w:rFonts w:ascii="Times New Roman" w:eastAsia="Times New Roman" w:hAnsi="Times New Roman" w:cs="Times New Roman"/>
          <w:b/>
          <w:lang w:val="id-ID"/>
        </w:rPr>
      </w:pPr>
    </w:p>
    <w:p w14:paraId="75731FFF" w14:textId="77777777" w:rsidR="00EC36C6" w:rsidRPr="00B17040" w:rsidRDefault="00EC36C6" w:rsidP="00EC36C6">
      <w:pPr>
        <w:tabs>
          <w:tab w:val="left" w:pos="2130"/>
        </w:tabs>
        <w:spacing w:after="0" w:line="240" w:lineRule="auto"/>
        <w:contextualSpacing/>
        <w:rPr>
          <w:rFonts w:ascii="Times New Roman" w:eastAsia="Times New Roman" w:hAnsi="Times New Roman" w:cs="Times New Roman"/>
          <w:bCs/>
          <w:color w:val="808080"/>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5C9F756B" w14:textId="77777777" w:rsidR="00EC36C6" w:rsidRPr="00B17040" w:rsidRDefault="00EC36C6" w:rsidP="00EC36C6">
      <w:pPr>
        <w:widowControl w:val="0"/>
        <w:tabs>
          <w:tab w:val="left" w:pos="900"/>
        </w:tabs>
        <w:spacing w:after="0" w:line="240" w:lineRule="auto"/>
        <w:contextualSpacing/>
        <w:rPr>
          <w:rFonts w:ascii="Times New Roman" w:eastAsia="Times New Roman" w:hAnsi="Times New Roman" w:cs="Times New Roman"/>
          <w:b/>
          <w:lang w:val="id-ID"/>
        </w:rPr>
      </w:pPr>
    </w:p>
    <w:p w14:paraId="6C686668" w14:textId="77777777" w:rsidR="00EC36C6" w:rsidRPr="00B17040" w:rsidRDefault="00EC36C6" w:rsidP="00EC36C6">
      <w:pPr>
        <w:widowControl w:val="0"/>
        <w:tabs>
          <w:tab w:val="left" w:pos="900"/>
        </w:tabs>
        <w:spacing w:after="0" w:line="240" w:lineRule="auto"/>
        <w:contextualSpacing/>
        <w:rPr>
          <w:rFonts w:ascii="Times New Roman" w:eastAsia="Times New Roman" w:hAnsi="Times New Roman" w:cs="Times New Roman"/>
          <w:b/>
          <w:lang w:val="id-ID"/>
        </w:rPr>
      </w:pPr>
    </w:p>
    <w:p w14:paraId="7C2D8A21" w14:textId="77777777" w:rsidR="00EC36C6" w:rsidRPr="00B17040" w:rsidRDefault="00EC36C6" w:rsidP="00EC36C6">
      <w:pPr>
        <w:widowControl w:val="0"/>
        <w:tabs>
          <w:tab w:val="left" w:pos="900"/>
        </w:tabs>
        <w:spacing w:after="0" w:line="240" w:lineRule="auto"/>
        <w:contextualSpacing/>
        <w:rPr>
          <w:rFonts w:ascii="Times New Roman" w:eastAsia="Times New Roman" w:hAnsi="Times New Roman" w:cs="Times New Roman"/>
          <w:b/>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7A1918FC" w14:textId="77777777" w:rsidR="00EC36C6" w:rsidRPr="005A28AA" w:rsidRDefault="00EC36C6" w:rsidP="00EC36C6">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2FE06546" w14:textId="77777777" w:rsidR="00EC36C6" w:rsidRPr="005A28AA" w:rsidRDefault="00EC36C6" w:rsidP="00EC36C6">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4E99ED4B" w14:textId="77777777" w:rsidR="00EC36C6" w:rsidRPr="00114803" w:rsidRDefault="00EC36C6" w:rsidP="00EC36C6">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302563F7" w14:textId="77777777" w:rsidR="00344AD3" w:rsidRPr="004040F1" w:rsidRDefault="00344AD3" w:rsidP="006F397B">
      <w:pPr>
        <w:spacing w:after="0" w:line="240" w:lineRule="auto"/>
        <w:contextualSpacing/>
        <w:jc w:val="both"/>
        <w:rPr>
          <w:rFonts w:ascii="Times New Roman" w:hAnsi="Times New Roman" w:cs="Times New Roman"/>
          <w:noProof/>
          <w:lang w:val="id-ID"/>
        </w:rPr>
      </w:pPr>
    </w:p>
    <w:p w14:paraId="2578D865" w14:textId="77777777" w:rsidR="00344AD3" w:rsidRPr="004040F1" w:rsidRDefault="00344AD3" w:rsidP="006F397B">
      <w:pPr>
        <w:spacing w:after="0" w:line="240" w:lineRule="auto"/>
        <w:contextualSpacing/>
        <w:jc w:val="both"/>
        <w:rPr>
          <w:rFonts w:ascii="Times New Roman" w:hAnsi="Times New Roman" w:cs="Times New Roman"/>
          <w:noProof/>
          <w:lang w:val="id-ID"/>
        </w:rPr>
      </w:pPr>
    </w:p>
    <w:p w14:paraId="2812501E"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619855EE"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2C256CCB"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32CB7FB7"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43EF4C66"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4E52B261"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55921E76"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61A76BEF"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6EE48C35"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50E3CC08"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4E1735A2"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6B7162D0"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77E8B308"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35292248"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0614FF0C"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6E892F7F"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1FF0078F"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565ECC7E"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0DD7EBEC"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2F8270A9"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3A28D884"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4C07009E"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43AF7DDF"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3E7CB100"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509F106F"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01465E73"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03A21961"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7CB4492C"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2B680565"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50A3B733"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33B8129E"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37AF113D" w14:textId="77777777" w:rsidR="00344AD3" w:rsidRPr="004040F1" w:rsidRDefault="00344AD3" w:rsidP="006F397B">
      <w:pPr>
        <w:spacing w:after="0" w:line="240" w:lineRule="auto"/>
        <w:contextualSpacing/>
        <w:jc w:val="center"/>
        <w:rPr>
          <w:rFonts w:ascii="Times New Roman" w:hAnsi="Times New Roman" w:cs="Times New Roman"/>
          <w:b/>
          <w:noProof/>
          <w:lang w:val="id-ID"/>
        </w:rPr>
      </w:pPr>
    </w:p>
    <w:p w14:paraId="6ECB747C" w14:textId="77777777" w:rsidR="00555B38" w:rsidRPr="004040F1" w:rsidRDefault="00555B38">
      <w:pPr>
        <w:spacing w:after="0" w:line="240" w:lineRule="auto"/>
        <w:rPr>
          <w:rFonts w:ascii="Times New Roman" w:hAnsi="Times New Roman" w:cs="Times New Roman"/>
          <w:b/>
          <w:noProof/>
          <w:lang w:val="id-ID"/>
        </w:rPr>
      </w:pPr>
      <w:r w:rsidRPr="004040F1">
        <w:rPr>
          <w:rFonts w:ascii="Times New Roman" w:hAnsi="Times New Roman" w:cs="Times New Roman"/>
          <w:b/>
          <w:noProof/>
          <w:lang w:val="id-ID"/>
        </w:rPr>
        <w:br w:type="page"/>
      </w:r>
    </w:p>
    <w:p w14:paraId="2F8DB67B" w14:textId="33F8E73A" w:rsidR="00344AD3" w:rsidRPr="004040F1" w:rsidRDefault="00344AD3"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lastRenderedPageBreak/>
        <w:t>Halaman Tanda Tangan</w:t>
      </w:r>
    </w:p>
    <w:p w14:paraId="6033ACBB" w14:textId="35CDEEA3" w:rsidR="00EE5965" w:rsidRPr="004040F1" w:rsidRDefault="00EE5965"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Perjanjian Jasa Pengelolaan</w:t>
      </w:r>
    </w:p>
    <w:p w14:paraId="39766823" w14:textId="77777777" w:rsidR="00EE5965" w:rsidRPr="004040F1" w:rsidRDefault="00EE5965" w:rsidP="006F397B">
      <w:pPr>
        <w:spacing w:after="0" w:line="240" w:lineRule="auto"/>
        <w:contextualSpacing/>
        <w:jc w:val="center"/>
        <w:rPr>
          <w:rFonts w:ascii="Times New Roman" w:hAnsi="Times New Roman" w:cs="Times New Roman"/>
          <w:b/>
          <w:noProof/>
          <w:lang w:val="id-ID"/>
        </w:rPr>
      </w:pPr>
      <w:r w:rsidRPr="004040F1">
        <w:rPr>
          <w:rFonts w:ascii="Times New Roman" w:hAnsi="Times New Roman" w:cs="Times New Roman"/>
          <w:b/>
          <w:noProof/>
          <w:lang w:val="id-ID"/>
        </w:rPr>
        <w:t>Limbah Bahan Berbahaya dan Beracun (Limbah B3)</w:t>
      </w:r>
    </w:p>
    <w:p w14:paraId="65964D6F" w14:textId="279356B0" w:rsidR="003262F6" w:rsidRPr="00EF503D" w:rsidRDefault="003262F6" w:rsidP="003262F6">
      <w:pPr>
        <w:spacing w:after="0" w:line="240" w:lineRule="auto"/>
        <w:contextualSpacing/>
        <w:jc w:val="center"/>
        <w:rPr>
          <w:rFonts w:ascii="Times New Roman" w:hAnsi="Times New Roman" w:cs="Times New Roman"/>
          <w:b/>
          <w:bCs/>
          <w:noProof/>
          <w:lang w:val="id-ID"/>
        </w:rPr>
      </w:pPr>
      <w:r w:rsidRPr="004040F1">
        <w:rPr>
          <w:rFonts w:ascii="Times New Roman" w:hAnsi="Times New Roman" w:cs="Times New Roman"/>
          <w:b/>
          <w:noProof/>
          <w:lang w:val="id-ID"/>
        </w:rPr>
        <w:t xml:space="preserve">Nomor: </w:t>
      </w:r>
      <w:r w:rsidR="00EF503D" w:rsidRPr="005A28AA">
        <w:rPr>
          <w:rFonts w:ascii="Times New Roman" w:eastAsia="Times New Roman" w:hAnsi="Times New Roman"/>
          <w:b/>
          <w:lang w:val="fi-FI"/>
        </w:rPr>
        <w:t>{{NOMOR_KONTRAK}}</w:t>
      </w:r>
    </w:p>
    <w:p w14:paraId="1134F777" w14:textId="77777777" w:rsidR="00344AD3" w:rsidRPr="004040F1" w:rsidRDefault="00344AD3" w:rsidP="006F397B">
      <w:pPr>
        <w:spacing w:after="0" w:line="240" w:lineRule="auto"/>
        <w:contextualSpacing/>
        <w:jc w:val="both"/>
        <w:rPr>
          <w:rFonts w:ascii="Times New Roman" w:hAnsi="Times New Roman" w:cs="Times New Roman"/>
          <w:noProof/>
          <w:lang w:val="id-ID"/>
        </w:rPr>
      </w:pPr>
    </w:p>
    <w:p w14:paraId="380643DB" w14:textId="77777777" w:rsidR="00344AD3" w:rsidRPr="004040F1" w:rsidRDefault="00344AD3" w:rsidP="006F397B">
      <w:pPr>
        <w:spacing w:after="0" w:line="240" w:lineRule="auto"/>
        <w:contextualSpacing/>
        <w:jc w:val="both"/>
        <w:rPr>
          <w:rFonts w:ascii="Times New Roman" w:hAnsi="Times New Roman" w:cs="Times New Roman"/>
          <w:noProof/>
          <w:lang w:val="id-ID"/>
        </w:rPr>
      </w:pPr>
    </w:p>
    <w:p w14:paraId="6366082A" w14:textId="77777777" w:rsidR="00344AD3" w:rsidRPr="004040F1" w:rsidRDefault="00344AD3" w:rsidP="006F397B">
      <w:pPr>
        <w:spacing w:after="0" w:line="240" w:lineRule="auto"/>
        <w:contextualSpacing/>
        <w:jc w:val="both"/>
        <w:rPr>
          <w:rFonts w:ascii="Times New Roman" w:hAnsi="Times New Roman" w:cs="Times New Roman"/>
          <w:b/>
          <w:noProof/>
          <w:lang w:val="id-ID"/>
        </w:rPr>
      </w:pPr>
      <w:r w:rsidRPr="004040F1">
        <w:rPr>
          <w:rFonts w:ascii="Times New Roman" w:hAnsi="Times New Roman" w:cs="Times New Roman"/>
          <w:b/>
          <w:noProof/>
          <w:lang w:val="id-ID"/>
        </w:rPr>
        <w:t>Pihak Kedua,</w:t>
      </w:r>
    </w:p>
    <w:p w14:paraId="362DB1B7" w14:textId="77777777" w:rsidR="00EB1D22" w:rsidRPr="0053306F" w:rsidRDefault="00EB1D22" w:rsidP="00EB1D22">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1207840A" w14:textId="77777777" w:rsidR="00EB1D22" w:rsidRPr="0053306F" w:rsidRDefault="00EB1D22" w:rsidP="00EB1D22">
      <w:pPr>
        <w:tabs>
          <w:tab w:val="left" w:pos="2130"/>
        </w:tabs>
        <w:spacing w:after="0" w:line="240" w:lineRule="auto"/>
        <w:contextualSpacing/>
        <w:rPr>
          <w:rFonts w:ascii="Times New Roman" w:eastAsia="Times New Roman" w:hAnsi="Times New Roman" w:cs="Times New Roman"/>
          <w:b/>
          <w:bCs/>
          <w:lang w:val="id-ID"/>
        </w:rPr>
      </w:pPr>
    </w:p>
    <w:p w14:paraId="45611CD8" w14:textId="77777777" w:rsidR="00EB1D22" w:rsidRPr="0053306F" w:rsidRDefault="00EB1D22" w:rsidP="00EB1D22">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eterai</w:t>
      </w:r>
    </w:p>
    <w:p w14:paraId="399C6090" w14:textId="77777777" w:rsidR="00EB1D22" w:rsidRPr="0053306F" w:rsidRDefault="00EB1D22" w:rsidP="00EB1D22">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Rp6.000</w:t>
      </w:r>
    </w:p>
    <w:p w14:paraId="3F3142D6" w14:textId="77777777" w:rsidR="00EB1D22" w:rsidRPr="0053306F" w:rsidRDefault="00EB1D22" w:rsidP="00EB1D22">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5FDDF35E" w14:textId="77777777" w:rsidR="00EB1D22" w:rsidRPr="0053306F" w:rsidRDefault="00EB1D22" w:rsidP="00EB1D22">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60CE3F01" w14:textId="77777777" w:rsidR="00EB1D22" w:rsidRPr="0053306F" w:rsidRDefault="00EB1D22" w:rsidP="00EB1D22">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noProof/>
          <w:lang w:val="id-ID"/>
        </w:rPr>
        <w:t>_______________________</w:t>
      </w:r>
      <w:r w:rsidRPr="0053306F">
        <w:rPr>
          <w:rFonts w:ascii="Times New Roman" w:hAnsi="Times New Roman" w:cs="Times New Roman"/>
          <w:b/>
          <w:bCs/>
          <w:noProof/>
          <w:lang w:val="id-ID"/>
        </w:rPr>
        <w:tab/>
      </w:r>
    </w:p>
    <w:p w14:paraId="6353EBBE" w14:textId="77777777" w:rsidR="00EB1D22" w:rsidRPr="0053306F" w:rsidRDefault="00EB1D22" w:rsidP="00EB1D22">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w:t>
      </w:r>
      <w:proofErr w:type="gramStart"/>
      <w:r w:rsidRPr="0053306F">
        <w:rPr>
          <w:rFonts w:ascii="Times New Roman" w:hAnsi="Times New Roman" w:cs="Times New Roman"/>
          <w:b/>
          <w:bCs/>
        </w:rPr>
        <w:t>]: {{</w:t>
      </w:r>
      <w:proofErr w:type="gramEnd"/>
      <w:r w:rsidRPr="0053306F">
        <w:rPr>
          <w:rFonts w:ascii="Times New Roman" w:hAnsi="Times New Roman" w:cs="Times New Roman"/>
          <w:b/>
          <w:bCs/>
        </w:rPr>
        <w:t>NAMA_TTD_VENDOR}}</w:t>
      </w:r>
    </w:p>
    <w:p w14:paraId="2587C4D2" w14:textId="77777777" w:rsidR="00EB1D22" w:rsidRPr="0053306F" w:rsidRDefault="00EB1D22" w:rsidP="00EB1D22">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53306F">
        <w:rPr>
          <w:rFonts w:ascii="Times New Roman" w:hAnsi="Times New Roman" w:cs="Times New Roman"/>
          <w:b/>
          <w:bCs/>
        </w:rPr>
        <w:t>Jabatan</w:t>
      </w:r>
      <w:proofErr w:type="spellEnd"/>
      <w:r w:rsidRPr="0053306F">
        <w:rPr>
          <w:rFonts w:ascii="Times New Roman" w:hAnsi="Times New Roman" w:cs="Times New Roman"/>
          <w:b/>
          <w:bCs/>
        </w:rPr>
        <w:t>: {{</w:t>
      </w:r>
      <w:proofErr w:type="gramEnd"/>
      <w:r w:rsidRPr="0053306F">
        <w:rPr>
          <w:rFonts w:ascii="Times New Roman" w:hAnsi="Times New Roman" w:cs="Times New Roman"/>
          <w:b/>
          <w:bCs/>
        </w:rPr>
        <w:t>JABATAN_TTD_VENDOR}}</w:t>
      </w:r>
    </w:p>
    <w:p w14:paraId="4CD11386" w14:textId="7CF09FC1" w:rsidR="00344AD3" w:rsidRPr="004040F1" w:rsidRDefault="00344AD3" w:rsidP="006F397B">
      <w:pPr>
        <w:spacing w:after="0" w:line="240" w:lineRule="auto"/>
        <w:contextualSpacing/>
        <w:jc w:val="both"/>
        <w:rPr>
          <w:rFonts w:ascii="Times New Roman" w:hAnsi="Times New Roman" w:cs="Times New Roman"/>
          <w:b/>
          <w:noProof/>
          <w:lang w:val="id-ID"/>
        </w:rPr>
      </w:pPr>
      <w:r w:rsidRPr="004040F1">
        <w:rPr>
          <w:rFonts w:ascii="Times New Roman" w:hAnsi="Times New Roman" w:cs="Times New Roman"/>
          <w:b/>
          <w:noProof/>
          <w:lang w:val="id-ID"/>
        </w:rPr>
        <w:tab/>
      </w:r>
    </w:p>
    <w:p w14:paraId="0BE6CC9B" w14:textId="77777777" w:rsidR="00344AD3" w:rsidRPr="004040F1" w:rsidRDefault="00344AD3" w:rsidP="006F397B">
      <w:pPr>
        <w:spacing w:after="0" w:line="240" w:lineRule="auto"/>
        <w:contextualSpacing/>
        <w:jc w:val="center"/>
        <w:rPr>
          <w:rFonts w:ascii="Times New Roman" w:hAnsi="Times New Roman" w:cs="Times New Roman"/>
          <w:noProof/>
          <w:lang w:val="id-ID"/>
        </w:rPr>
      </w:pPr>
    </w:p>
    <w:p w14:paraId="5911AAF7"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15D89F59"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3265D61A"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07D362D7"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538378D8"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75BFCCC8" w14:textId="77777777" w:rsidR="0039650E" w:rsidRPr="004040F1" w:rsidRDefault="0039650E" w:rsidP="006F397B">
      <w:pPr>
        <w:spacing w:after="0" w:line="240" w:lineRule="auto"/>
        <w:contextualSpacing/>
        <w:rPr>
          <w:rFonts w:ascii="Times New Roman" w:hAnsi="Times New Roman" w:cs="Times New Roman"/>
          <w:b/>
          <w:noProof/>
          <w:lang w:val="id-ID"/>
        </w:rPr>
      </w:pPr>
    </w:p>
    <w:p w14:paraId="5A201E73" w14:textId="77777777" w:rsidR="0039650E" w:rsidRPr="004040F1" w:rsidRDefault="0039650E" w:rsidP="006F397B">
      <w:pPr>
        <w:spacing w:after="0" w:line="240" w:lineRule="auto"/>
        <w:contextualSpacing/>
        <w:rPr>
          <w:rFonts w:ascii="Times New Roman" w:hAnsi="Times New Roman" w:cs="Times New Roman"/>
          <w:b/>
          <w:noProof/>
          <w:lang w:val="id-ID"/>
        </w:rPr>
      </w:pPr>
    </w:p>
    <w:p w14:paraId="1D3CFD1E" w14:textId="77777777" w:rsidR="0039650E" w:rsidRPr="004040F1" w:rsidRDefault="0039650E" w:rsidP="006F397B">
      <w:pPr>
        <w:spacing w:after="0" w:line="240" w:lineRule="auto"/>
        <w:contextualSpacing/>
        <w:rPr>
          <w:rFonts w:ascii="Times New Roman" w:hAnsi="Times New Roman" w:cs="Times New Roman"/>
          <w:b/>
          <w:noProof/>
          <w:lang w:val="id-ID"/>
        </w:rPr>
      </w:pPr>
    </w:p>
    <w:p w14:paraId="47C72B7C" w14:textId="77777777" w:rsidR="0039650E" w:rsidRPr="004040F1" w:rsidRDefault="0039650E" w:rsidP="006F397B">
      <w:pPr>
        <w:spacing w:after="0" w:line="240" w:lineRule="auto"/>
        <w:contextualSpacing/>
        <w:rPr>
          <w:rFonts w:ascii="Times New Roman" w:hAnsi="Times New Roman" w:cs="Times New Roman"/>
          <w:b/>
          <w:noProof/>
          <w:lang w:val="id-ID"/>
        </w:rPr>
      </w:pPr>
    </w:p>
    <w:p w14:paraId="3EDC07BE" w14:textId="77777777" w:rsidR="0039650E" w:rsidRPr="004040F1" w:rsidRDefault="0039650E" w:rsidP="006F397B">
      <w:pPr>
        <w:spacing w:after="0" w:line="240" w:lineRule="auto"/>
        <w:contextualSpacing/>
        <w:rPr>
          <w:rFonts w:ascii="Times New Roman" w:hAnsi="Times New Roman" w:cs="Times New Roman"/>
          <w:b/>
          <w:noProof/>
          <w:lang w:val="id-ID"/>
        </w:rPr>
      </w:pPr>
    </w:p>
    <w:p w14:paraId="1A21D9BE" w14:textId="77777777" w:rsidR="0039650E" w:rsidRPr="004040F1" w:rsidRDefault="0039650E" w:rsidP="006F397B">
      <w:pPr>
        <w:spacing w:after="0" w:line="240" w:lineRule="auto"/>
        <w:contextualSpacing/>
        <w:rPr>
          <w:rFonts w:ascii="Times New Roman" w:hAnsi="Times New Roman" w:cs="Times New Roman"/>
          <w:b/>
          <w:noProof/>
          <w:lang w:val="id-ID"/>
        </w:rPr>
      </w:pPr>
    </w:p>
    <w:p w14:paraId="1FAB2012"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02FA2869" w14:textId="77777777" w:rsidR="0039650E" w:rsidRPr="004040F1" w:rsidRDefault="0039650E" w:rsidP="006F397B">
      <w:pPr>
        <w:spacing w:after="0" w:line="240" w:lineRule="auto"/>
        <w:contextualSpacing/>
        <w:jc w:val="center"/>
        <w:rPr>
          <w:rFonts w:ascii="Times New Roman" w:hAnsi="Times New Roman" w:cs="Times New Roman"/>
          <w:noProof/>
          <w:lang w:val="id-ID"/>
        </w:rPr>
      </w:pPr>
    </w:p>
    <w:p w14:paraId="5CEF5F80" w14:textId="77777777" w:rsidR="00DD3ADB" w:rsidRPr="004040F1" w:rsidRDefault="00DD3ADB" w:rsidP="006F397B">
      <w:pPr>
        <w:spacing w:after="0" w:line="240" w:lineRule="auto"/>
        <w:contextualSpacing/>
        <w:rPr>
          <w:rFonts w:ascii="Times New Roman" w:hAnsi="Times New Roman" w:cs="Times New Roman"/>
          <w:b/>
          <w:noProof/>
          <w:u w:val="single"/>
          <w:lang w:val="id-ID"/>
        </w:rPr>
      </w:pPr>
    </w:p>
    <w:p w14:paraId="662F86D7" w14:textId="77777777" w:rsidR="00EA3CBD" w:rsidRPr="004040F1" w:rsidRDefault="00EA3CBD" w:rsidP="006F397B">
      <w:pPr>
        <w:pStyle w:val="BlockText"/>
        <w:ind w:left="1560" w:right="26"/>
        <w:contextualSpacing/>
        <w:rPr>
          <w:noProof/>
          <w:sz w:val="22"/>
          <w:szCs w:val="22"/>
          <w:lang w:val="id-ID"/>
        </w:rPr>
      </w:pPr>
    </w:p>
    <w:p w14:paraId="4854E209" w14:textId="77777777" w:rsidR="00A1185E" w:rsidRPr="004040F1" w:rsidRDefault="00A1185E" w:rsidP="006F397B">
      <w:pPr>
        <w:pStyle w:val="BlockText"/>
        <w:ind w:left="1560" w:right="26"/>
        <w:contextualSpacing/>
        <w:rPr>
          <w:noProof/>
          <w:sz w:val="22"/>
          <w:szCs w:val="22"/>
          <w:lang w:val="id-ID"/>
        </w:rPr>
      </w:pPr>
    </w:p>
    <w:p w14:paraId="7B705DBD" w14:textId="77777777" w:rsidR="00A1185E" w:rsidRPr="004040F1" w:rsidRDefault="00A1185E" w:rsidP="006F397B">
      <w:pPr>
        <w:pStyle w:val="BlockText"/>
        <w:ind w:left="1560" w:right="26"/>
        <w:contextualSpacing/>
        <w:rPr>
          <w:noProof/>
          <w:sz w:val="22"/>
          <w:szCs w:val="22"/>
          <w:lang w:val="id-ID"/>
        </w:rPr>
      </w:pPr>
    </w:p>
    <w:p w14:paraId="20C92023" w14:textId="77777777" w:rsidR="00A1185E" w:rsidRPr="004040F1" w:rsidRDefault="00A1185E" w:rsidP="006F397B">
      <w:pPr>
        <w:pStyle w:val="BlockText"/>
        <w:ind w:left="1560" w:right="26"/>
        <w:contextualSpacing/>
        <w:rPr>
          <w:noProof/>
          <w:sz w:val="22"/>
          <w:szCs w:val="22"/>
          <w:lang w:val="id-ID"/>
        </w:rPr>
      </w:pPr>
    </w:p>
    <w:p w14:paraId="5EE29795" w14:textId="77777777" w:rsidR="00A1185E" w:rsidRPr="004040F1" w:rsidRDefault="00A1185E" w:rsidP="006F397B">
      <w:pPr>
        <w:pStyle w:val="BlockText"/>
        <w:ind w:left="1560" w:right="26"/>
        <w:contextualSpacing/>
        <w:rPr>
          <w:noProof/>
          <w:sz w:val="22"/>
          <w:szCs w:val="22"/>
          <w:lang w:val="id-ID"/>
        </w:rPr>
      </w:pPr>
    </w:p>
    <w:p w14:paraId="35DE2A29" w14:textId="77777777" w:rsidR="00A1185E" w:rsidRPr="004040F1" w:rsidRDefault="00A1185E" w:rsidP="006F397B">
      <w:pPr>
        <w:pStyle w:val="BlockText"/>
        <w:ind w:left="1560" w:right="26"/>
        <w:contextualSpacing/>
        <w:rPr>
          <w:noProof/>
          <w:sz w:val="22"/>
          <w:szCs w:val="22"/>
          <w:lang w:val="id-ID"/>
        </w:rPr>
      </w:pPr>
    </w:p>
    <w:p w14:paraId="27044A7A" w14:textId="77777777" w:rsidR="00A1185E" w:rsidRPr="004040F1" w:rsidRDefault="00A1185E" w:rsidP="006F397B">
      <w:pPr>
        <w:pStyle w:val="BlockText"/>
        <w:ind w:left="1560" w:right="26"/>
        <w:contextualSpacing/>
        <w:rPr>
          <w:noProof/>
          <w:sz w:val="22"/>
          <w:szCs w:val="22"/>
          <w:lang w:val="id-ID"/>
        </w:rPr>
      </w:pPr>
    </w:p>
    <w:p w14:paraId="6AA9ED27" w14:textId="77777777" w:rsidR="00A1185E" w:rsidRPr="004040F1" w:rsidRDefault="00A1185E" w:rsidP="006F397B">
      <w:pPr>
        <w:pStyle w:val="BlockText"/>
        <w:ind w:left="1560" w:right="26"/>
        <w:contextualSpacing/>
        <w:rPr>
          <w:noProof/>
          <w:sz w:val="22"/>
          <w:szCs w:val="22"/>
          <w:lang w:val="id-ID"/>
        </w:rPr>
      </w:pPr>
    </w:p>
    <w:p w14:paraId="71B7C57C" w14:textId="32201085" w:rsidR="00397055" w:rsidRPr="004040F1" w:rsidRDefault="00397055" w:rsidP="006F397B">
      <w:pPr>
        <w:pStyle w:val="BlockText"/>
        <w:ind w:left="1560" w:right="26"/>
        <w:contextualSpacing/>
        <w:rPr>
          <w:noProof/>
          <w:sz w:val="22"/>
          <w:szCs w:val="22"/>
          <w:lang w:val="id-ID"/>
        </w:rPr>
      </w:pPr>
    </w:p>
    <w:p w14:paraId="560840B7" w14:textId="6553B42F" w:rsidR="00854969" w:rsidRPr="000737F3" w:rsidRDefault="00555B38" w:rsidP="000737F3">
      <w:pPr>
        <w:spacing w:after="0" w:line="240" w:lineRule="auto"/>
        <w:rPr>
          <w:rFonts w:ascii="Times New Roman" w:eastAsia="Times New Roman" w:hAnsi="Times New Roman" w:cs="Times New Roman"/>
          <w:b/>
          <w:noProof/>
          <w:lang w:val="id-ID"/>
        </w:rPr>
      </w:pPr>
      <w:r w:rsidRPr="004040F1">
        <w:rPr>
          <w:rFonts w:ascii="Times New Roman" w:hAnsi="Times New Roman" w:cs="Times New Roman"/>
          <w:b/>
          <w:noProof/>
          <w:lang w:val="id-ID"/>
        </w:rPr>
        <w:br w:type="page"/>
      </w:r>
    </w:p>
    <w:sectPr w:rsidR="00854969" w:rsidRPr="000737F3" w:rsidSect="00006FFE">
      <w:footerReference w:type="default" r:id="rId11"/>
      <w:pgSz w:w="11907" w:h="16839" w:code="9"/>
      <w:pgMar w:top="1361" w:right="1361" w:bottom="1361"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699BF" w14:textId="77777777" w:rsidR="000D1802" w:rsidRDefault="000D1802" w:rsidP="0023419F">
      <w:pPr>
        <w:spacing w:after="0" w:line="240" w:lineRule="auto"/>
      </w:pPr>
      <w:r>
        <w:separator/>
      </w:r>
    </w:p>
  </w:endnote>
  <w:endnote w:type="continuationSeparator" w:id="0">
    <w:p w14:paraId="072D81DF" w14:textId="77777777" w:rsidR="000D1802" w:rsidRDefault="000D1802" w:rsidP="00234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B6FE" w14:textId="2363BECF" w:rsidR="00E8097C" w:rsidRPr="009136DE" w:rsidRDefault="00E8097C">
    <w:pPr>
      <w:pStyle w:val="Footer"/>
      <w:jc w:val="right"/>
      <w:rPr>
        <w:rFonts w:ascii="Times New Roman" w:hAnsi="Times New Roman" w:cs="Times New Roman"/>
        <w:sz w:val="18"/>
        <w:szCs w:val="18"/>
      </w:rPr>
    </w:pPr>
    <w:r w:rsidRPr="009136DE">
      <w:rPr>
        <w:rFonts w:ascii="Times New Roman" w:hAnsi="Times New Roman" w:cs="Times New Roman"/>
        <w:sz w:val="18"/>
        <w:szCs w:val="18"/>
      </w:rPr>
      <w:fldChar w:fldCharType="begin"/>
    </w:r>
    <w:r w:rsidRPr="009136DE">
      <w:rPr>
        <w:rFonts w:ascii="Times New Roman" w:hAnsi="Times New Roman" w:cs="Times New Roman"/>
        <w:sz w:val="18"/>
        <w:szCs w:val="18"/>
      </w:rPr>
      <w:instrText xml:space="preserve"> PAGE   \* MERGEFORMAT </w:instrText>
    </w:r>
    <w:r w:rsidRPr="009136DE">
      <w:rPr>
        <w:rFonts w:ascii="Times New Roman" w:hAnsi="Times New Roman" w:cs="Times New Roman"/>
        <w:sz w:val="18"/>
        <w:szCs w:val="18"/>
      </w:rPr>
      <w:fldChar w:fldCharType="separate"/>
    </w:r>
    <w:r w:rsidR="0072725A">
      <w:rPr>
        <w:rFonts w:ascii="Times New Roman" w:hAnsi="Times New Roman" w:cs="Times New Roman"/>
        <w:noProof/>
        <w:sz w:val="18"/>
        <w:szCs w:val="18"/>
      </w:rPr>
      <w:t>21</w:t>
    </w:r>
    <w:r w:rsidRPr="009136DE">
      <w:rPr>
        <w:rFonts w:ascii="Times New Roman" w:hAnsi="Times New Roman" w:cs="Times New Roman"/>
        <w:noProof/>
        <w:sz w:val="18"/>
        <w:szCs w:val="18"/>
      </w:rPr>
      <w:fldChar w:fldCharType="end"/>
    </w:r>
  </w:p>
  <w:p w14:paraId="53B01227" w14:textId="77777777" w:rsidR="00E8097C" w:rsidRPr="00276C84" w:rsidRDefault="00E8097C">
    <w:pPr>
      <w:pStyle w:val="Footer"/>
      <w:rPr>
        <w:rFonts w:ascii="Palatino Linotype" w:hAnsi="Palatino Linotype"/>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B1C8" w14:textId="77777777" w:rsidR="000D1802" w:rsidRDefault="000D1802" w:rsidP="0023419F">
      <w:pPr>
        <w:spacing w:after="0" w:line="240" w:lineRule="auto"/>
      </w:pPr>
      <w:r>
        <w:separator/>
      </w:r>
    </w:p>
  </w:footnote>
  <w:footnote w:type="continuationSeparator" w:id="0">
    <w:p w14:paraId="4C48971E" w14:textId="77777777" w:rsidR="000D1802" w:rsidRDefault="000D1802" w:rsidP="00234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51242AE"/>
    <w:multiLevelType w:val="hybridMultilevel"/>
    <w:tmpl w:val="D5F48F9A"/>
    <w:lvl w:ilvl="0" w:tplc="9DA423E0">
      <w:start w:val="1"/>
      <w:numFmt w:val="upperLetter"/>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6342130"/>
    <w:multiLevelType w:val="hybridMultilevel"/>
    <w:tmpl w:val="F678F2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8847DA"/>
    <w:multiLevelType w:val="multilevel"/>
    <w:tmpl w:val="C2221AD2"/>
    <w:lvl w:ilvl="0">
      <w:start w:val="4"/>
      <w:numFmt w:val="decimal"/>
      <w:lvlText w:val="%1"/>
      <w:lvlJc w:val="left"/>
      <w:pPr>
        <w:ind w:left="360" w:hanging="360"/>
      </w:pPr>
      <w:rPr>
        <w:rFonts w:hint="default"/>
      </w:rPr>
    </w:lvl>
    <w:lvl w:ilvl="1">
      <w:start w:val="4"/>
      <w:numFmt w:val="decimal"/>
      <w:lvlText w:val="%2.1"/>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08DD4873"/>
    <w:multiLevelType w:val="multilevel"/>
    <w:tmpl w:val="513E492E"/>
    <w:lvl w:ilvl="0">
      <w:start w:val="1"/>
      <w:numFmt w:val="decimal"/>
      <w:lvlText w:val="%1."/>
      <w:lvlJc w:val="left"/>
      <w:pPr>
        <w:ind w:left="360" w:hanging="360"/>
      </w:pPr>
      <w:rPr>
        <w:rFonts w:hint="default"/>
        <w:b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0A6B4B5E"/>
    <w:multiLevelType w:val="multilevel"/>
    <w:tmpl w:val="04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100639"/>
    <w:multiLevelType w:val="hybridMultilevel"/>
    <w:tmpl w:val="51A0D7AE"/>
    <w:lvl w:ilvl="0" w:tplc="04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DD2553A"/>
    <w:multiLevelType w:val="hybridMultilevel"/>
    <w:tmpl w:val="0E6CB5C2"/>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5046F5BC">
      <w:start w:val="1"/>
      <w:numFmt w:val="upperLetter"/>
      <w:lvlText w:val="%3."/>
      <w:lvlJc w:val="left"/>
      <w:pPr>
        <w:ind w:left="2610" w:hanging="360"/>
      </w:pPr>
      <w:rPr>
        <w:rFonts w:hint="default"/>
      </w:r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8" w15:restartNumberingAfterBreak="0">
    <w:nsid w:val="12AD305D"/>
    <w:multiLevelType w:val="multilevel"/>
    <w:tmpl w:val="5EDED72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7026662"/>
    <w:multiLevelType w:val="multilevel"/>
    <w:tmpl w:val="DBDC353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79E4DD8"/>
    <w:multiLevelType w:val="hybridMultilevel"/>
    <w:tmpl w:val="5210BDB2"/>
    <w:lvl w:ilvl="0" w:tplc="DA4E94A6">
      <w:start w:val="15"/>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1731D2"/>
    <w:multiLevelType w:val="multilevel"/>
    <w:tmpl w:val="E1341C4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2C16FE"/>
    <w:multiLevelType w:val="hybridMultilevel"/>
    <w:tmpl w:val="9176C92E"/>
    <w:lvl w:ilvl="0" w:tplc="04090019">
      <w:start w:val="1"/>
      <w:numFmt w:val="lowerLetter"/>
      <w:lvlText w:val="%1."/>
      <w:lvlJc w:val="left"/>
      <w:pPr>
        <w:tabs>
          <w:tab w:val="num" w:pos="1440"/>
        </w:tabs>
        <w:ind w:left="144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8B7D31"/>
    <w:multiLevelType w:val="hybridMultilevel"/>
    <w:tmpl w:val="4AFAEBBA"/>
    <w:lvl w:ilvl="0" w:tplc="A2F2B4AA">
      <w:start w:val="1"/>
      <w:numFmt w:val="decimal"/>
      <w:lvlText w:val="1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D9D1921"/>
    <w:multiLevelType w:val="multilevel"/>
    <w:tmpl w:val="5E60104C"/>
    <w:lvl w:ilvl="0">
      <w:start w:val="5"/>
      <w:numFmt w:val="none"/>
      <w:lvlText w:val="5.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F534138"/>
    <w:multiLevelType w:val="multilevel"/>
    <w:tmpl w:val="9B861234"/>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0F73191"/>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1141A4E"/>
    <w:multiLevelType w:val="multilevel"/>
    <w:tmpl w:val="ADB47138"/>
    <w:lvl w:ilvl="0">
      <w:start w:val="3"/>
      <w:numFmt w:val="decimal"/>
      <w:lvlText w:val="%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34F10DC"/>
    <w:multiLevelType w:val="hybridMultilevel"/>
    <w:tmpl w:val="5732A0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8E5ADE"/>
    <w:multiLevelType w:val="hybridMultilevel"/>
    <w:tmpl w:val="F678F29E"/>
    <w:lvl w:ilvl="0" w:tplc="3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FF0D94"/>
    <w:multiLevelType w:val="hybridMultilevel"/>
    <w:tmpl w:val="337ECEA6"/>
    <w:lvl w:ilvl="0" w:tplc="04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72A1D75"/>
    <w:multiLevelType w:val="hybridMultilevel"/>
    <w:tmpl w:val="A83A5D50"/>
    <w:lvl w:ilvl="0" w:tplc="397A678A">
      <w:start w:val="17"/>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B97E47"/>
    <w:multiLevelType w:val="hybridMultilevel"/>
    <w:tmpl w:val="649E59D0"/>
    <w:lvl w:ilvl="0" w:tplc="F7CCECBA">
      <w:start w:val="1"/>
      <w:numFmt w:val="lowerLetter"/>
      <w:lvlText w:val="%1."/>
      <w:lvlJc w:val="left"/>
      <w:pPr>
        <w:ind w:left="64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5AEC5ED7"/>
    <w:multiLevelType w:val="multilevel"/>
    <w:tmpl w:val="592C447C"/>
    <w:lvl w:ilvl="0">
      <w:start w:val="5"/>
      <w:numFmt w:val="decimal"/>
      <w:lvlText w:val="%1"/>
      <w:lvlJc w:val="left"/>
      <w:pPr>
        <w:ind w:left="360" w:hanging="360"/>
      </w:pPr>
      <w:rPr>
        <w:rFonts w:eastAsia="Calibri" w:hint="default"/>
      </w:rPr>
    </w:lvl>
    <w:lvl w:ilvl="1">
      <w:start w:val="2"/>
      <w:numFmt w:val="decimal"/>
      <w:lvlText w:val="%1.%2"/>
      <w:lvlJc w:val="left"/>
      <w:pPr>
        <w:ind w:left="927" w:hanging="360"/>
      </w:pPr>
      <w:rPr>
        <w:rFonts w:eastAsia="Calibri" w:hint="default"/>
      </w:rPr>
    </w:lvl>
    <w:lvl w:ilvl="2">
      <w:start w:val="1"/>
      <w:numFmt w:val="decimal"/>
      <w:lvlText w:val="%1.%2.%3"/>
      <w:lvlJc w:val="left"/>
      <w:pPr>
        <w:ind w:left="1854" w:hanging="720"/>
      </w:pPr>
      <w:rPr>
        <w:rFonts w:eastAsia="Calibri" w:hint="default"/>
      </w:rPr>
    </w:lvl>
    <w:lvl w:ilvl="3">
      <w:start w:val="1"/>
      <w:numFmt w:val="decimal"/>
      <w:lvlText w:val="%1.%2.%3.%4"/>
      <w:lvlJc w:val="left"/>
      <w:pPr>
        <w:ind w:left="2421" w:hanging="720"/>
      </w:pPr>
      <w:rPr>
        <w:rFonts w:eastAsia="Calibri" w:hint="default"/>
      </w:rPr>
    </w:lvl>
    <w:lvl w:ilvl="4">
      <w:start w:val="1"/>
      <w:numFmt w:val="decimal"/>
      <w:lvlText w:val="%1.%2.%3.%4.%5"/>
      <w:lvlJc w:val="left"/>
      <w:pPr>
        <w:ind w:left="3348" w:hanging="1080"/>
      </w:pPr>
      <w:rPr>
        <w:rFonts w:eastAsia="Calibri" w:hint="default"/>
      </w:rPr>
    </w:lvl>
    <w:lvl w:ilvl="5">
      <w:start w:val="1"/>
      <w:numFmt w:val="decimal"/>
      <w:lvlText w:val="%1.%2.%3.%4.%5.%6"/>
      <w:lvlJc w:val="left"/>
      <w:pPr>
        <w:ind w:left="3915" w:hanging="1080"/>
      </w:pPr>
      <w:rPr>
        <w:rFonts w:eastAsia="Calibri" w:hint="default"/>
      </w:rPr>
    </w:lvl>
    <w:lvl w:ilvl="6">
      <w:start w:val="1"/>
      <w:numFmt w:val="decimal"/>
      <w:lvlText w:val="%1.%2.%3.%4.%5.%6.%7"/>
      <w:lvlJc w:val="left"/>
      <w:pPr>
        <w:ind w:left="4842" w:hanging="1440"/>
      </w:pPr>
      <w:rPr>
        <w:rFonts w:eastAsia="Calibri" w:hint="default"/>
      </w:rPr>
    </w:lvl>
    <w:lvl w:ilvl="7">
      <w:start w:val="1"/>
      <w:numFmt w:val="decimal"/>
      <w:lvlText w:val="%1.%2.%3.%4.%5.%6.%7.%8"/>
      <w:lvlJc w:val="left"/>
      <w:pPr>
        <w:ind w:left="5409" w:hanging="1440"/>
      </w:pPr>
      <w:rPr>
        <w:rFonts w:eastAsia="Calibri" w:hint="default"/>
      </w:rPr>
    </w:lvl>
    <w:lvl w:ilvl="8">
      <w:start w:val="1"/>
      <w:numFmt w:val="decimal"/>
      <w:lvlText w:val="%1.%2.%3.%4.%5.%6.%7.%8.%9"/>
      <w:lvlJc w:val="left"/>
      <w:pPr>
        <w:ind w:left="5976" w:hanging="1440"/>
      </w:pPr>
      <w:rPr>
        <w:rFonts w:eastAsia="Calibri" w:hint="default"/>
      </w:rPr>
    </w:lvl>
  </w:abstractNum>
  <w:abstractNum w:abstractNumId="30" w15:restartNumberingAfterBreak="0">
    <w:nsid w:val="5D943AD4"/>
    <w:multiLevelType w:val="hybridMultilevel"/>
    <w:tmpl w:val="F986375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26944D26">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F96097"/>
    <w:multiLevelType w:val="multilevel"/>
    <w:tmpl w:val="7B5A93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201149C"/>
    <w:multiLevelType w:val="hybridMultilevel"/>
    <w:tmpl w:val="BCE2E3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75F68E3"/>
    <w:multiLevelType w:val="multilevel"/>
    <w:tmpl w:val="C968457E"/>
    <w:lvl w:ilvl="0">
      <w:start w:val="15"/>
      <w:numFmt w:val="decimal"/>
      <w:lvlText w:val="%1"/>
      <w:lvlJc w:val="left"/>
      <w:pPr>
        <w:ind w:left="375" w:hanging="375"/>
      </w:pPr>
      <w:rPr>
        <w:rFonts w:ascii="Calibri" w:hAnsi="Calibri" w:cs="Arial" w:hint="default"/>
      </w:rPr>
    </w:lvl>
    <w:lvl w:ilvl="1">
      <w:start w:val="2"/>
      <w:numFmt w:val="decimal"/>
      <w:lvlText w:val="%1.%2"/>
      <w:lvlJc w:val="left"/>
      <w:pPr>
        <w:ind w:left="375" w:hanging="375"/>
      </w:pPr>
      <w:rPr>
        <w:rFonts w:ascii="Times New Roman" w:hAnsi="Times New Roman" w:cs="Times New Roman" w:hint="default"/>
      </w:rPr>
    </w:lvl>
    <w:lvl w:ilvl="2">
      <w:start w:val="1"/>
      <w:numFmt w:val="decimal"/>
      <w:lvlText w:val="%1.%2.%3"/>
      <w:lvlJc w:val="left"/>
      <w:pPr>
        <w:ind w:left="720" w:hanging="720"/>
      </w:pPr>
      <w:rPr>
        <w:rFonts w:ascii="Calibri" w:hAnsi="Calibri" w:cs="Arial" w:hint="default"/>
      </w:rPr>
    </w:lvl>
    <w:lvl w:ilvl="3">
      <w:start w:val="1"/>
      <w:numFmt w:val="decimal"/>
      <w:lvlText w:val="%1.%2.%3.%4"/>
      <w:lvlJc w:val="left"/>
      <w:pPr>
        <w:ind w:left="720" w:hanging="720"/>
      </w:pPr>
      <w:rPr>
        <w:rFonts w:ascii="Calibri" w:hAnsi="Calibri" w:cs="Arial" w:hint="default"/>
      </w:rPr>
    </w:lvl>
    <w:lvl w:ilvl="4">
      <w:start w:val="1"/>
      <w:numFmt w:val="decimal"/>
      <w:lvlText w:val="%1.%2.%3.%4.%5"/>
      <w:lvlJc w:val="left"/>
      <w:pPr>
        <w:ind w:left="1080" w:hanging="1080"/>
      </w:pPr>
      <w:rPr>
        <w:rFonts w:ascii="Calibri" w:hAnsi="Calibri" w:cs="Arial" w:hint="default"/>
      </w:rPr>
    </w:lvl>
    <w:lvl w:ilvl="5">
      <w:start w:val="1"/>
      <w:numFmt w:val="decimal"/>
      <w:lvlText w:val="%1.%2.%3.%4.%5.%6"/>
      <w:lvlJc w:val="left"/>
      <w:pPr>
        <w:ind w:left="1080" w:hanging="1080"/>
      </w:pPr>
      <w:rPr>
        <w:rFonts w:ascii="Calibri" w:hAnsi="Calibri" w:cs="Arial" w:hint="default"/>
      </w:rPr>
    </w:lvl>
    <w:lvl w:ilvl="6">
      <w:start w:val="1"/>
      <w:numFmt w:val="decimal"/>
      <w:lvlText w:val="%1.%2.%3.%4.%5.%6.%7"/>
      <w:lvlJc w:val="left"/>
      <w:pPr>
        <w:ind w:left="1440" w:hanging="1440"/>
      </w:pPr>
      <w:rPr>
        <w:rFonts w:ascii="Calibri" w:hAnsi="Calibri" w:cs="Arial" w:hint="default"/>
      </w:rPr>
    </w:lvl>
    <w:lvl w:ilvl="7">
      <w:start w:val="1"/>
      <w:numFmt w:val="decimal"/>
      <w:lvlText w:val="%1.%2.%3.%4.%5.%6.%7.%8"/>
      <w:lvlJc w:val="left"/>
      <w:pPr>
        <w:ind w:left="1440" w:hanging="1440"/>
      </w:pPr>
      <w:rPr>
        <w:rFonts w:ascii="Calibri" w:hAnsi="Calibri" w:cs="Arial" w:hint="default"/>
      </w:rPr>
    </w:lvl>
    <w:lvl w:ilvl="8">
      <w:start w:val="1"/>
      <w:numFmt w:val="decimal"/>
      <w:lvlText w:val="%1.%2.%3.%4.%5.%6.%7.%8.%9"/>
      <w:lvlJc w:val="left"/>
      <w:pPr>
        <w:ind w:left="1440" w:hanging="1440"/>
      </w:pPr>
      <w:rPr>
        <w:rFonts w:ascii="Calibri" w:hAnsi="Calibri" w:cs="Arial" w:hint="default"/>
      </w:rPr>
    </w:lvl>
  </w:abstractNum>
  <w:abstractNum w:abstractNumId="34" w15:restartNumberingAfterBreak="0">
    <w:nsid w:val="6E0343DD"/>
    <w:multiLevelType w:val="multilevel"/>
    <w:tmpl w:val="DBDC353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262762"/>
    <w:multiLevelType w:val="hybridMultilevel"/>
    <w:tmpl w:val="1FC656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2A166B3"/>
    <w:multiLevelType w:val="hybridMultilevel"/>
    <w:tmpl w:val="A9209D68"/>
    <w:lvl w:ilvl="0" w:tplc="2EFA9174">
      <w:start w:val="1"/>
      <w:numFmt w:val="decimal"/>
      <w:lvlText w:val="%1."/>
      <w:lvlJc w:val="left"/>
      <w:pPr>
        <w:tabs>
          <w:tab w:val="num" w:pos="3870"/>
        </w:tabs>
        <w:ind w:left="387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BD73C10"/>
    <w:multiLevelType w:val="multilevel"/>
    <w:tmpl w:val="E6FE452C"/>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CE36984"/>
    <w:multiLevelType w:val="multilevel"/>
    <w:tmpl w:val="52DEA06E"/>
    <w:lvl w:ilvl="0">
      <w:start w:val="17"/>
      <w:numFmt w:val="decimal"/>
      <w:lvlText w:val="%1"/>
      <w:lvlJc w:val="left"/>
      <w:pPr>
        <w:ind w:left="420" w:hanging="420"/>
      </w:pPr>
      <w:rPr>
        <w:rFonts w:hint="default"/>
      </w:rPr>
    </w:lvl>
    <w:lvl w:ilvl="1">
      <w:start w:val="2"/>
      <w:numFmt w:val="decimal"/>
      <w:lvlText w:val="%1.%2"/>
      <w:lvlJc w:val="left"/>
      <w:pPr>
        <w:ind w:left="987" w:hanging="420"/>
      </w:pPr>
      <w:rPr>
        <w:rFonts w:ascii="Times New Roman" w:hAnsi="Times New Roman" w:cs="Times New Roman" w:hint="default"/>
        <w:sz w:val="20"/>
        <w:szCs w:val="2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635136608">
    <w:abstractNumId w:val="4"/>
  </w:num>
  <w:num w:numId="2" w16cid:durableId="1865552204">
    <w:abstractNumId w:val="30"/>
  </w:num>
  <w:num w:numId="3" w16cid:durableId="123351604">
    <w:abstractNumId w:val="20"/>
  </w:num>
  <w:num w:numId="4" w16cid:durableId="1531261510">
    <w:abstractNumId w:val="7"/>
  </w:num>
  <w:num w:numId="5" w16cid:durableId="1010136795">
    <w:abstractNumId w:val="19"/>
  </w:num>
  <w:num w:numId="6" w16cid:durableId="1437363423">
    <w:abstractNumId w:val="37"/>
  </w:num>
  <w:num w:numId="7" w16cid:durableId="1912695126">
    <w:abstractNumId w:val="28"/>
  </w:num>
  <w:num w:numId="8" w16cid:durableId="1565527374">
    <w:abstractNumId w:val="35"/>
  </w:num>
  <w:num w:numId="9" w16cid:durableId="1608846474">
    <w:abstractNumId w:val="17"/>
  </w:num>
  <w:num w:numId="10" w16cid:durableId="870413990">
    <w:abstractNumId w:val="15"/>
  </w:num>
  <w:num w:numId="11" w16cid:durableId="1171141502">
    <w:abstractNumId w:val="6"/>
  </w:num>
  <w:num w:numId="12" w16cid:durableId="726804893">
    <w:abstractNumId w:val="29"/>
  </w:num>
  <w:num w:numId="13" w16cid:durableId="1519348029">
    <w:abstractNumId w:val="21"/>
  </w:num>
  <w:num w:numId="14" w16cid:durableId="644041514">
    <w:abstractNumId w:val="5"/>
  </w:num>
  <w:num w:numId="15" w16cid:durableId="2125299187">
    <w:abstractNumId w:val="31"/>
  </w:num>
  <w:num w:numId="16" w16cid:durableId="1301568350">
    <w:abstractNumId w:val="18"/>
  </w:num>
  <w:num w:numId="17" w16cid:durableId="960459429">
    <w:abstractNumId w:val="8"/>
  </w:num>
  <w:num w:numId="18" w16cid:durableId="1034696794">
    <w:abstractNumId w:val="9"/>
  </w:num>
  <w:num w:numId="19" w16cid:durableId="797987191">
    <w:abstractNumId w:val="34"/>
  </w:num>
  <w:num w:numId="20" w16cid:durableId="1093434024">
    <w:abstractNumId w:val="10"/>
  </w:num>
  <w:num w:numId="21" w16cid:durableId="1238982511">
    <w:abstractNumId w:val="33"/>
  </w:num>
  <w:num w:numId="22" w16cid:durableId="1058431399">
    <w:abstractNumId w:val="27"/>
  </w:num>
  <w:num w:numId="23" w16cid:durableId="671645416">
    <w:abstractNumId w:val="38"/>
  </w:num>
  <w:num w:numId="24" w16cid:durableId="444623184">
    <w:abstractNumId w:val="12"/>
  </w:num>
  <w:num w:numId="25" w16cid:durableId="1607227419">
    <w:abstractNumId w:val="22"/>
  </w:num>
  <w:num w:numId="26" w16cid:durableId="2076707776">
    <w:abstractNumId w:val="14"/>
  </w:num>
  <w:num w:numId="27" w16cid:durableId="2147090670">
    <w:abstractNumId w:val="0"/>
  </w:num>
  <w:num w:numId="28" w16cid:durableId="1488398746">
    <w:abstractNumId w:val="3"/>
  </w:num>
  <w:num w:numId="29" w16cid:durableId="975795923">
    <w:abstractNumId w:val="26"/>
  </w:num>
  <w:num w:numId="30" w16cid:durableId="1107624272">
    <w:abstractNumId w:val="11"/>
  </w:num>
  <w:num w:numId="31" w16cid:durableId="737872550">
    <w:abstractNumId w:val="25"/>
  </w:num>
  <w:num w:numId="32" w16cid:durableId="519702784">
    <w:abstractNumId w:val="36"/>
  </w:num>
  <w:num w:numId="33" w16cid:durableId="262766382">
    <w:abstractNumId w:val="32"/>
  </w:num>
  <w:num w:numId="34" w16cid:durableId="700132922">
    <w:abstractNumId w:val="13"/>
  </w:num>
  <w:num w:numId="35" w16cid:durableId="1232275952">
    <w:abstractNumId w:val="23"/>
  </w:num>
  <w:num w:numId="36" w16cid:durableId="1226913346">
    <w:abstractNumId w:val="1"/>
  </w:num>
  <w:num w:numId="37" w16cid:durableId="2111771921">
    <w:abstractNumId w:val="24"/>
  </w:num>
  <w:num w:numId="38" w16cid:durableId="2011525211">
    <w:abstractNumId w:val="16"/>
  </w:num>
  <w:num w:numId="39" w16cid:durableId="154344681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NotTrackFormatting/>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wNrEwNTG0NDa0sDBQ0lEKTi0uzszPAykwrAUAW65ZmSwAAAA="/>
  </w:docVars>
  <w:rsids>
    <w:rsidRoot w:val="00837EEC"/>
    <w:rsid w:val="00001ECF"/>
    <w:rsid w:val="0000527F"/>
    <w:rsid w:val="00006FFE"/>
    <w:rsid w:val="00007BB5"/>
    <w:rsid w:val="000106F8"/>
    <w:rsid w:val="00010A0B"/>
    <w:rsid w:val="00012248"/>
    <w:rsid w:val="000124EB"/>
    <w:rsid w:val="000142B2"/>
    <w:rsid w:val="0001645D"/>
    <w:rsid w:val="000201E3"/>
    <w:rsid w:val="0002149B"/>
    <w:rsid w:val="000215C1"/>
    <w:rsid w:val="00023EC3"/>
    <w:rsid w:val="0003353B"/>
    <w:rsid w:val="00037A32"/>
    <w:rsid w:val="0004577B"/>
    <w:rsid w:val="00050E28"/>
    <w:rsid w:val="00051E34"/>
    <w:rsid w:val="0005624D"/>
    <w:rsid w:val="00062DC2"/>
    <w:rsid w:val="00065DDE"/>
    <w:rsid w:val="00070246"/>
    <w:rsid w:val="000737F3"/>
    <w:rsid w:val="000779E3"/>
    <w:rsid w:val="00081DA3"/>
    <w:rsid w:val="000822DF"/>
    <w:rsid w:val="00087239"/>
    <w:rsid w:val="00093592"/>
    <w:rsid w:val="00096810"/>
    <w:rsid w:val="000A0450"/>
    <w:rsid w:val="000A63C4"/>
    <w:rsid w:val="000A644E"/>
    <w:rsid w:val="000A7394"/>
    <w:rsid w:val="000A78C7"/>
    <w:rsid w:val="000B11D0"/>
    <w:rsid w:val="000B24C7"/>
    <w:rsid w:val="000B2E0C"/>
    <w:rsid w:val="000B44AC"/>
    <w:rsid w:val="000B4E0F"/>
    <w:rsid w:val="000B751C"/>
    <w:rsid w:val="000C1BB1"/>
    <w:rsid w:val="000C3624"/>
    <w:rsid w:val="000C5C33"/>
    <w:rsid w:val="000D0802"/>
    <w:rsid w:val="000D0B32"/>
    <w:rsid w:val="000D0BA4"/>
    <w:rsid w:val="000D1802"/>
    <w:rsid w:val="000D2D47"/>
    <w:rsid w:val="000D31F1"/>
    <w:rsid w:val="000D4944"/>
    <w:rsid w:val="000D533E"/>
    <w:rsid w:val="000E4776"/>
    <w:rsid w:val="000F5000"/>
    <w:rsid w:val="000F7CAF"/>
    <w:rsid w:val="001006B7"/>
    <w:rsid w:val="001039BA"/>
    <w:rsid w:val="00104137"/>
    <w:rsid w:val="00106322"/>
    <w:rsid w:val="00107284"/>
    <w:rsid w:val="001075A6"/>
    <w:rsid w:val="00110053"/>
    <w:rsid w:val="00110832"/>
    <w:rsid w:val="001117D4"/>
    <w:rsid w:val="0011181C"/>
    <w:rsid w:val="00116D22"/>
    <w:rsid w:val="001225BF"/>
    <w:rsid w:val="0012621C"/>
    <w:rsid w:val="001325C1"/>
    <w:rsid w:val="00132780"/>
    <w:rsid w:val="00132FE9"/>
    <w:rsid w:val="00135607"/>
    <w:rsid w:val="00135C29"/>
    <w:rsid w:val="00141362"/>
    <w:rsid w:val="00141747"/>
    <w:rsid w:val="001517C9"/>
    <w:rsid w:val="00154700"/>
    <w:rsid w:val="0015470C"/>
    <w:rsid w:val="0015668D"/>
    <w:rsid w:val="00156DE3"/>
    <w:rsid w:val="0016278C"/>
    <w:rsid w:val="00164195"/>
    <w:rsid w:val="00167A95"/>
    <w:rsid w:val="0017270E"/>
    <w:rsid w:val="00173780"/>
    <w:rsid w:val="00175886"/>
    <w:rsid w:val="001809FB"/>
    <w:rsid w:val="00182528"/>
    <w:rsid w:val="001832FD"/>
    <w:rsid w:val="0018775B"/>
    <w:rsid w:val="00190923"/>
    <w:rsid w:val="0019149E"/>
    <w:rsid w:val="00191CB6"/>
    <w:rsid w:val="00191F99"/>
    <w:rsid w:val="001923C5"/>
    <w:rsid w:val="00192A4F"/>
    <w:rsid w:val="0019342A"/>
    <w:rsid w:val="0019587F"/>
    <w:rsid w:val="001A09E2"/>
    <w:rsid w:val="001A20B1"/>
    <w:rsid w:val="001A3473"/>
    <w:rsid w:val="001A595D"/>
    <w:rsid w:val="001A73DE"/>
    <w:rsid w:val="001A7606"/>
    <w:rsid w:val="001A7E63"/>
    <w:rsid w:val="001B07E0"/>
    <w:rsid w:val="001B3EB6"/>
    <w:rsid w:val="001B50B6"/>
    <w:rsid w:val="001B56FD"/>
    <w:rsid w:val="001C0089"/>
    <w:rsid w:val="001C074F"/>
    <w:rsid w:val="001C0F2E"/>
    <w:rsid w:val="001C2E88"/>
    <w:rsid w:val="001C4955"/>
    <w:rsid w:val="001C7E1F"/>
    <w:rsid w:val="001D354E"/>
    <w:rsid w:val="001D5A0D"/>
    <w:rsid w:val="001D5FB2"/>
    <w:rsid w:val="001E1C46"/>
    <w:rsid w:val="001E382D"/>
    <w:rsid w:val="001E3AA3"/>
    <w:rsid w:val="001E55BE"/>
    <w:rsid w:val="001F31B8"/>
    <w:rsid w:val="001F7A37"/>
    <w:rsid w:val="001F7F5F"/>
    <w:rsid w:val="002033D8"/>
    <w:rsid w:val="00205C19"/>
    <w:rsid w:val="00206D1A"/>
    <w:rsid w:val="0021047B"/>
    <w:rsid w:val="00213222"/>
    <w:rsid w:val="00213232"/>
    <w:rsid w:val="00214662"/>
    <w:rsid w:val="00214826"/>
    <w:rsid w:val="00220624"/>
    <w:rsid w:val="00221708"/>
    <w:rsid w:val="002243F7"/>
    <w:rsid w:val="00233D0D"/>
    <w:rsid w:val="0023419F"/>
    <w:rsid w:val="0023665D"/>
    <w:rsid w:val="002367F3"/>
    <w:rsid w:val="00237077"/>
    <w:rsid w:val="00240D31"/>
    <w:rsid w:val="00245151"/>
    <w:rsid w:val="00245E9A"/>
    <w:rsid w:val="00251645"/>
    <w:rsid w:val="002573D8"/>
    <w:rsid w:val="00263057"/>
    <w:rsid w:val="00266D4E"/>
    <w:rsid w:val="00267042"/>
    <w:rsid w:val="00271D0E"/>
    <w:rsid w:val="0027687F"/>
    <w:rsid w:val="00276C84"/>
    <w:rsid w:val="00277585"/>
    <w:rsid w:val="00282E25"/>
    <w:rsid w:val="00285C08"/>
    <w:rsid w:val="00290E0F"/>
    <w:rsid w:val="00293020"/>
    <w:rsid w:val="002A0243"/>
    <w:rsid w:val="002A110F"/>
    <w:rsid w:val="002A5B43"/>
    <w:rsid w:val="002A6608"/>
    <w:rsid w:val="002B0A25"/>
    <w:rsid w:val="002B1840"/>
    <w:rsid w:val="002B1B61"/>
    <w:rsid w:val="002B358D"/>
    <w:rsid w:val="002B7835"/>
    <w:rsid w:val="002C183C"/>
    <w:rsid w:val="002C2BF0"/>
    <w:rsid w:val="002C53CF"/>
    <w:rsid w:val="002C6FE9"/>
    <w:rsid w:val="002D0878"/>
    <w:rsid w:val="002D3B50"/>
    <w:rsid w:val="002D72CC"/>
    <w:rsid w:val="002E18C2"/>
    <w:rsid w:val="002E35AC"/>
    <w:rsid w:val="002E4438"/>
    <w:rsid w:val="002E72C9"/>
    <w:rsid w:val="002E7738"/>
    <w:rsid w:val="002F18D5"/>
    <w:rsid w:val="002F2F8E"/>
    <w:rsid w:val="002F32C2"/>
    <w:rsid w:val="002F40C1"/>
    <w:rsid w:val="00300B12"/>
    <w:rsid w:val="00300CC5"/>
    <w:rsid w:val="00302118"/>
    <w:rsid w:val="00304BF2"/>
    <w:rsid w:val="00311213"/>
    <w:rsid w:val="003140F3"/>
    <w:rsid w:val="003147DB"/>
    <w:rsid w:val="0031714D"/>
    <w:rsid w:val="003177EF"/>
    <w:rsid w:val="0032069B"/>
    <w:rsid w:val="00325092"/>
    <w:rsid w:val="00325EEB"/>
    <w:rsid w:val="003262F6"/>
    <w:rsid w:val="003350F5"/>
    <w:rsid w:val="00337BA2"/>
    <w:rsid w:val="00344AD3"/>
    <w:rsid w:val="00345AD2"/>
    <w:rsid w:val="0035101F"/>
    <w:rsid w:val="00352D97"/>
    <w:rsid w:val="003564AF"/>
    <w:rsid w:val="00362B6E"/>
    <w:rsid w:val="00362DB1"/>
    <w:rsid w:val="0036305E"/>
    <w:rsid w:val="00370982"/>
    <w:rsid w:val="00371220"/>
    <w:rsid w:val="00371BDF"/>
    <w:rsid w:val="00372085"/>
    <w:rsid w:val="0037254B"/>
    <w:rsid w:val="00372E7D"/>
    <w:rsid w:val="00373D8E"/>
    <w:rsid w:val="00375110"/>
    <w:rsid w:val="00377C4E"/>
    <w:rsid w:val="003800B6"/>
    <w:rsid w:val="00382C1D"/>
    <w:rsid w:val="00383AD4"/>
    <w:rsid w:val="003844BD"/>
    <w:rsid w:val="00386DD0"/>
    <w:rsid w:val="00390593"/>
    <w:rsid w:val="003905EB"/>
    <w:rsid w:val="003916B8"/>
    <w:rsid w:val="00394FDB"/>
    <w:rsid w:val="00395C7B"/>
    <w:rsid w:val="0039650E"/>
    <w:rsid w:val="00396A29"/>
    <w:rsid w:val="00396AFA"/>
    <w:rsid w:val="00397055"/>
    <w:rsid w:val="00397A6B"/>
    <w:rsid w:val="003A081F"/>
    <w:rsid w:val="003A1597"/>
    <w:rsid w:val="003A5062"/>
    <w:rsid w:val="003A61B9"/>
    <w:rsid w:val="003A67CB"/>
    <w:rsid w:val="003B022B"/>
    <w:rsid w:val="003B1917"/>
    <w:rsid w:val="003B2E71"/>
    <w:rsid w:val="003B4560"/>
    <w:rsid w:val="003B4DEB"/>
    <w:rsid w:val="003B5770"/>
    <w:rsid w:val="003B7950"/>
    <w:rsid w:val="003C110F"/>
    <w:rsid w:val="003C2F43"/>
    <w:rsid w:val="003C4D4A"/>
    <w:rsid w:val="003C5FE6"/>
    <w:rsid w:val="003C67F5"/>
    <w:rsid w:val="003C68B7"/>
    <w:rsid w:val="003C6973"/>
    <w:rsid w:val="003C76C8"/>
    <w:rsid w:val="003C7EFB"/>
    <w:rsid w:val="003D3C18"/>
    <w:rsid w:val="003D40DC"/>
    <w:rsid w:val="003D5C95"/>
    <w:rsid w:val="003D718F"/>
    <w:rsid w:val="003E2EF5"/>
    <w:rsid w:val="003E3C8F"/>
    <w:rsid w:val="003E7C39"/>
    <w:rsid w:val="003F029D"/>
    <w:rsid w:val="003F48B6"/>
    <w:rsid w:val="003F5157"/>
    <w:rsid w:val="003F655D"/>
    <w:rsid w:val="00401965"/>
    <w:rsid w:val="00402060"/>
    <w:rsid w:val="00402EC8"/>
    <w:rsid w:val="004040F1"/>
    <w:rsid w:val="00404673"/>
    <w:rsid w:val="004049E0"/>
    <w:rsid w:val="00415302"/>
    <w:rsid w:val="00416524"/>
    <w:rsid w:val="00420CA1"/>
    <w:rsid w:val="0042129B"/>
    <w:rsid w:val="00422202"/>
    <w:rsid w:val="00424A45"/>
    <w:rsid w:val="004263E2"/>
    <w:rsid w:val="0042686E"/>
    <w:rsid w:val="00426EE7"/>
    <w:rsid w:val="00433EA3"/>
    <w:rsid w:val="004343B7"/>
    <w:rsid w:val="0043475C"/>
    <w:rsid w:val="00435A07"/>
    <w:rsid w:val="004405A9"/>
    <w:rsid w:val="00441AED"/>
    <w:rsid w:val="004433BA"/>
    <w:rsid w:val="00450AF3"/>
    <w:rsid w:val="004522BF"/>
    <w:rsid w:val="00452945"/>
    <w:rsid w:val="00453235"/>
    <w:rsid w:val="004533C0"/>
    <w:rsid w:val="00453A02"/>
    <w:rsid w:val="00455D4E"/>
    <w:rsid w:val="00461B9A"/>
    <w:rsid w:val="00463C15"/>
    <w:rsid w:val="00465905"/>
    <w:rsid w:val="004716B3"/>
    <w:rsid w:val="00475BBC"/>
    <w:rsid w:val="00475E50"/>
    <w:rsid w:val="00476321"/>
    <w:rsid w:val="00476699"/>
    <w:rsid w:val="00477011"/>
    <w:rsid w:val="00481EA4"/>
    <w:rsid w:val="00482155"/>
    <w:rsid w:val="0048276C"/>
    <w:rsid w:val="0048378D"/>
    <w:rsid w:val="004842A1"/>
    <w:rsid w:val="00484B28"/>
    <w:rsid w:val="00485958"/>
    <w:rsid w:val="00485C5D"/>
    <w:rsid w:val="00486025"/>
    <w:rsid w:val="0049021E"/>
    <w:rsid w:val="00490341"/>
    <w:rsid w:val="00491223"/>
    <w:rsid w:val="00494DFE"/>
    <w:rsid w:val="0049787E"/>
    <w:rsid w:val="004A4C63"/>
    <w:rsid w:val="004B1A91"/>
    <w:rsid w:val="004C0E45"/>
    <w:rsid w:val="004C76CB"/>
    <w:rsid w:val="004D09CC"/>
    <w:rsid w:val="004D383C"/>
    <w:rsid w:val="004D3A14"/>
    <w:rsid w:val="004D407F"/>
    <w:rsid w:val="004D43FD"/>
    <w:rsid w:val="004D50A6"/>
    <w:rsid w:val="004D630E"/>
    <w:rsid w:val="004E09CB"/>
    <w:rsid w:val="004E263A"/>
    <w:rsid w:val="004E2B7E"/>
    <w:rsid w:val="004E482D"/>
    <w:rsid w:val="004E5A1A"/>
    <w:rsid w:val="004E7D11"/>
    <w:rsid w:val="004F1643"/>
    <w:rsid w:val="004F4977"/>
    <w:rsid w:val="004F7B3A"/>
    <w:rsid w:val="00503ABE"/>
    <w:rsid w:val="00503E5B"/>
    <w:rsid w:val="0051483E"/>
    <w:rsid w:val="0051532F"/>
    <w:rsid w:val="005266B9"/>
    <w:rsid w:val="00526C59"/>
    <w:rsid w:val="00526E38"/>
    <w:rsid w:val="00527CCC"/>
    <w:rsid w:val="00531A34"/>
    <w:rsid w:val="0053254F"/>
    <w:rsid w:val="005325CB"/>
    <w:rsid w:val="0053377E"/>
    <w:rsid w:val="00536DCE"/>
    <w:rsid w:val="00540155"/>
    <w:rsid w:val="00541297"/>
    <w:rsid w:val="00544988"/>
    <w:rsid w:val="00544D3B"/>
    <w:rsid w:val="00545B85"/>
    <w:rsid w:val="00547821"/>
    <w:rsid w:val="00553645"/>
    <w:rsid w:val="00553ABE"/>
    <w:rsid w:val="00553DD2"/>
    <w:rsid w:val="005557AF"/>
    <w:rsid w:val="00555B38"/>
    <w:rsid w:val="0055692D"/>
    <w:rsid w:val="005613B4"/>
    <w:rsid w:val="00562AE9"/>
    <w:rsid w:val="00563B17"/>
    <w:rsid w:val="00563CED"/>
    <w:rsid w:val="005652A2"/>
    <w:rsid w:val="00567CB0"/>
    <w:rsid w:val="00571B4C"/>
    <w:rsid w:val="00575EFF"/>
    <w:rsid w:val="00576BF4"/>
    <w:rsid w:val="00576ED1"/>
    <w:rsid w:val="00577B54"/>
    <w:rsid w:val="00595194"/>
    <w:rsid w:val="00596F05"/>
    <w:rsid w:val="00597944"/>
    <w:rsid w:val="005A233B"/>
    <w:rsid w:val="005A3007"/>
    <w:rsid w:val="005A5FBE"/>
    <w:rsid w:val="005B0B57"/>
    <w:rsid w:val="005B1ADF"/>
    <w:rsid w:val="005B432D"/>
    <w:rsid w:val="005C1A93"/>
    <w:rsid w:val="005C25BA"/>
    <w:rsid w:val="005C3708"/>
    <w:rsid w:val="005C45AD"/>
    <w:rsid w:val="005C5870"/>
    <w:rsid w:val="005C7507"/>
    <w:rsid w:val="005D27FB"/>
    <w:rsid w:val="005E2411"/>
    <w:rsid w:val="005E38AF"/>
    <w:rsid w:val="005E6B6D"/>
    <w:rsid w:val="005E7569"/>
    <w:rsid w:val="005F37E3"/>
    <w:rsid w:val="005F653B"/>
    <w:rsid w:val="005F7314"/>
    <w:rsid w:val="00601583"/>
    <w:rsid w:val="00601D62"/>
    <w:rsid w:val="00602EEF"/>
    <w:rsid w:val="00607DCE"/>
    <w:rsid w:val="00613DBF"/>
    <w:rsid w:val="006155AC"/>
    <w:rsid w:val="00615738"/>
    <w:rsid w:val="00617819"/>
    <w:rsid w:val="00622BB8"/>
    <w:rsid w:val="006237FF"/>
    <w:rsid w:val="00623ACF"/>
    <w:rsid w:val="00625A43"/>
    <w:rsid w:val="00626CCA"/>
    <w:rsid w:val="006304DA"/>
    <w:rsid w:val="006311B0"/>
    <w:rsid w:val="00634C73"/>
    <w:rsid w:val="00635326"/>
    <w:rsid w:val="00647927"/>
    <w:rsid w:val="006500D7"/>
    <w:rsid w:val="0065026C"/>
    <w:rsid w:val="0065050B"/>
    <w:rsid w:val="0065298E"/>
    <w:rsid w:val="006578D3"/>
    <w:rsid w:val="00662FC9"/>
    <w:rsid w:val="00664706"/>
    <w:rsid w:val="00667F8D"/>
    <w:rsid w:val="00672D6A"/>
    <w:rsid w:val="00681E01"/>
    <w:rsid w:val="006845C1"/>
    <w:rsid w:val="006878FC"/>
    <w:rsid w:val="00687900"/>
    <w:rsid w:val="00695EEE"/>
    <w:rsid w:val="006A0A6C"/>
    <w:rsid w:val="006A14E9"/>
    <w:rsid w:val="006A1D40"/>
    <w:rsid w:val="006A683D"/>
    <w:rsid w:val="006A7B58"/>
    <w:rsid w:val="006B551F"/>
    <w:rsid w:val="006B619A"/>
    <w:rsid w:val="006B647F"/>
    <w:rsid w:val="006C4849"/>
    <w:rsid w:val="006C65C8"/>
    <w:rsid w:val="006D0348"/>
    <w:rsid w:val="006D13F5"/>
    <w:rsid w:val="006D1505"/>
    <w:rsid w:val="006D2D01"/>
    <w:rsid w:val="006D68D1"/>
    <w:rsid w:val="006D7C77"/>
    <w:rsid w:val="006E2A7E"/>
    <w:rsid w:val="006E42B8"/>
    <w:rsid w:val="006F1F19"/>
    <w:rsid w:val="006F397B"/>
    <w:rsid w:val="006F59AA"/>
    <w:rsid w:val="006F68AA"/>
    <w:rsid w:val="00701BCD"/>
    <w:rsid w:val="007070D0"/>
    <w:rsid w:val="007125BC"/>
    <w:rsid w:val="0071326E"/>
    <w:rsid w:val="00713829"/>
    <w:rsid w:val="00715804"/>
    <w:rsid w:val="00716225"/>
    <w:rsid w:val="00720366"/>
    <w:rsid w:val="00721896"/>
    <w:rsid w:val="00725D34"/>
    <w:rsid w:val="0072725A"/>
    <w:rsid w:val="007305A2"/>
    <w:rsid w:val="00731E96"/>
    <w:rsid w:val="00733529"/>
    <w:rsid w:val="0074373C"/>
    <w:rsid w:val="007530B2"/>
    <w:rsid w:val="00753D99"/>
    <w:rsid w:val="00754C65"/>
    <w:rsid w:val="00755A68"/>
    <w:rsid w:val="0076559D"/>
    <w:rsid w:val="00766B91"/>
    <w:rsid w:val="007673F2"/>
    <w:rsid w:val="00770B05"/>
    <w:rsid w:val="00771344"/>
    <w:rsid w:val="007801D1"/>
    <w:rsid w:val="00781E09"/>
    <w:rsid w:val="00783463"/>
    <w:rsid w:val="007A6CA1"/>
    <w:rsid w:val="007B02D4"/>
    <w:rsid w:val="007B2418"/>
    <w:rsid w:val="007B33D6"/>
    <w:rsid w:val="007B490A"/>
    <w:rsid w:val="007B52AA"/>
    <w:rsid w:val="007B5C0B"/>
    <w:rsid w:val="007B7540"/>
    <w:rsid w:val="007C108E"/>
    <w:rsid w:val="007C3048"/>
    <w:rsid w:val="007C40C0"/>
    <w:rsid w:val="007C4B8D"/>
    <w:rsid w:val="007C6BCC"/>
    <w:rsid w:val="007D28E6"/>
    <w:rsid w:val="007D6C0A"/>
    <w:rsid w:val="007E2CFD"/>
    <w:rsid w:val="007E3FEC"/>
    <w:rsid w:val="007E4156"/>
    <w:rsid w:val="007E632A"/>
    <w:rsid w:val="007E63F2"/>
    <w:rsid w:val="007F4698"/>
    <w:rsid w:val="00801191"/>
    <w:rsid w:val="008019D1"/>
    <w:rsid w:val="00803457"/>
    <w:rsid w:val="00803C39"/>
    <w:rsid w:val="0080423A"/>
    <w:rsid w:val="00806F8B"/>
    <w:rsid w:val="008134AD"/>
    <w:rsid w:val="00817C34"/>
    <w:rsid w:val="00822758"/>
    <w:rsid w:val="00823EE9"/>
    <w:rsid w:val="0082449D"/>
    <w:rsid w:val="0082628E"/>
    <w:rsid w:val="00826A06"/>
    <w:rsid w:val="00827B38"/>
    <w:rsid w:val="00830F48"/>
    <w:rsid w:val="0083302D"/>
    <w:rsid w:val="00836B2A"/>
    <w:rsid w:val="00836E20"/>
    <w:rsid w:val="00837EEC"/>
    <w:rsid w:val="00841ABD"/>
    <w:rsid w:val="00842069"/>
    <w:rsid w:val="008448E8"/>
    <w:rsid w:val="00844FD9"/>
    <w:rsid w:val="00854969"/>
    <w:rsid w:val="00855B6E"/>
    <w:rsid w:val="00856F3C"/>
    <w:rsid w:val="0085768F"/>
    <w:rsid w:val="00862755"/>
    <w:rsid w:val="00863322"/>
    <w:rsid w:val="008673D8"/>
    <w:rsid w:val="0087173F"/>
    <w:rsid w:val="00873EA1"/>
    <w:rsid w:val="008746BD"/>
    <w:rsid w:val="008769F7"/>
    <w:rsid w:val="00876E88"/>
    <w:rsid w:val="00880F9E"/>
    <w:rsid w:val="00882169"/>
    <w:rsid w:val="00882379"/>
    <w:rsid w:val="00883293"/>
    <w:rsid w:val="0088384B"/>
    <w:rsid w:val="00885210"/>
    <w:rsid w:val="008869C9"/>
    <w:rsid w:val="00891A6C"/>
    <w:rsid w:val="008944A0"/>
    <w:rsid w:val="008979B4"/>
    <w:rsid w:val="008A1AEB"/>
    <w:rsid w:val="008A414D"/>
    <w:rsid w:val="008B0825"/>
    <w:rsid w:val="008B2F26"/>
    <w:rsid w:val="008B6983"/>
    <w:rsid w:val="008C0E36"/>
    <w:rsid w:val="008C2394"/>
    <w:rsid w:val="008C23F8"/>
    <w:rsid w:val="008D0B09"/>
    <w:rsid w:val="008D2807"/>
    <w:rsid w:val="008D361D"/>
    <w:rsid w:val="008D3F5F"/>
    <w:rsid w:val="008D63A4"/>
    <w:rsid w:val="008D7928"/>
    <w:rsid w:val="008D79D3"/>
    <w:rsid w:val="008E0166"/>
    <w:rsid w:val="008E3785"/>
    <w:rsid w:val="008E43B0"/>
    <w:rsid w:val="008E4640"/>
    <w:rsid w:val="008E5AB6"/>
    <w:rsid w:val="008F22D1"/>
    <w:rsid w:val="008F2CFE"/>
    <w:rsid w:val="008F64B2"/>
    <w:rsid w:val="008F66DC"/>
    <w:rsid w:val="00905996"/>
    <w:rsid w:val="009066E6"/>
    <w:rsid w:val="00910EBA"/>
    <w:rsid w:val="009136DE"/>
    <w:rsid w:val="00915F65"/>
    <w:rsid w:val="00917159"/>
    <w:rsid w:val="009173A2"/>
    <w:rsid w:val="00921C78"/>
    <w:rsid w:val="00926AB9"/>
    <w:rsid w:val="009309A8"/>
    <w:rsid w:val="00931B96"/>
    <w:rsid w:val="0093297B"/>
    <w:rsid w:val="009342E6"/>
    <w:rsid w:val="00940627"/>
    <w:rsid w:val="00941ED5"/>
    <w:rsid w:val="00945D67"/>
    <w:rsid w:val="0095054B"/>
    <w:rsid w:val="00951027"/>
    <w:rsid w:val="009512AA"/>
    <w:rsid w:val="00952739"/>
    <w:rsid w:val="0095372A"/>
    <w:rsid w:val="009543A0"/>
    <w:rsid w:val="00955585"/>
    <w:rsid w:val="00956E00"/>
    <w:rsid w:val="009570F0"/>
    <w:rsid w:val="00960DF5"/>
    <w:rsid w:val="00961A06"/>
    <w:rsid w:val="00965B4C"/>
    <w:rsid w:val="00966545"/>
    <w:rsid w:val="00972E86"/>
    <w:rsid w:val="009738CE"/>
    <w:rsid w:val="00973B86"/>
    <w:rsid w:val="00975827"/>
    <w:rsid w:val="00976D01"/>
    <w:rsid w:val="00976F33"/>
    <w:rsid w:val="0098008A"/>
    <w:rsid w:val="009805A6"/>
    <w:rsid w:val="00980AA3"/>
    <w:rsid w:val="009853A3"/>
    <w:rsid w:val="009856FA"/>
    <w:rsid w:val="00986BF5"/>
    <w:rsid w:val="00987E70"/>
    <w:rsid w:val="009900DC"/>
    <w:rsid w:val="00990299"/>
    <w:rsid w:val="00995CA3"/>
    <w:rsid w:val="00995F77"/>
    <w:rsid w:val="00996073"/>
    <w:rsid w:val="009A01F9"/>
    <w:rsid w:val="009A138B"/>
    <w:rsid w:val="009A255D"/>
    <w:rsid w:val="009A585F"/>
    <w:rsid w:val="009B1126"/>
    <w:rsid w:val="009B23F7"/>
    <w:rsid w:val="009B3E5C"/>
    <w:rsid w:val="009B63DB"/>
    <w:rsid w:val="009B6C49"/>
    <w:rsid w:val="009C1720"/>
    <w:rsid w:val="009C32E6"/>
    <w:rsid w:val="009C607C"/>
    <w:rsid w:val="009D107A"/>
    <w:rsid w:val="009E2578"/>
    <w:rsid w:val="009E2F00"/>
    <w:rsid w:val="009E4C48"/>
    <w:rsid w:val="009E4D0D"/>
    <w:rsid w:val="009E5889"/>
    <w:rsid w:val="009E73A2"/>
    <w:rsid w:val="009F0310"/>
    <w:rsid w:val="009F2D8C"/>
    <w:rsid w:val="009F3282"/>
    <w:rsid w:val="009F3976"/>
    <w:rsid w:val="009F6595"/>
    <w:rsid w:val="00A01080"/>
    <w:rsid w:val="00A01671"/>
    <w:rsid w:val="00A02D06"/>
    <w:rsid w:val="00A02E06"/>
    <w:rsid w:val="00A02FB3"/>
    <w:rsid w:val="00A03992"/>
    <w:rsid w:val="00A1185E"/>
    <w:rsid w:val="00A13154"/>
    <w:rsid w:val="00A158F8"/>
    <w:rsid w:val="00A20CF3"/>
    <w:rsid w:val="00A20FFE"/>
    <w:rsid w:val="00A21B8E"/>
    <w:rsid w:val="00A21CEF"/>
    <w:rsid w:val="00A2334F"/>
    <w:rsid w:val="00A236E2"/>
    <w:rsid w:val="00A26D35"/>
    <w:rsid w:val="00A27222"/>
    <w:rsid w:val="00A313C7"/>
    <w:rsid w:val="00A33287"/>
    <w:rsid w:val="00A336EB"/>
    <w:rsid w:val="00A348F9"/>
    <w:rsid w:val="00A414F5"/>
    <w:rsid w:val="00A42389"/>
    <w:rsid w:val="00A4325E"/>
    <w:rsid w:val="00A433A0"/>
    <w:rsid w:val="00A503A7"/>
    <w:rsid w:val="00A519F7"/>
    <w:rsid w:val="00A541AE"/>
    <w:rsid w:val="00A54957"/>
    <w:rsid w:val="00A5683F"/>
    <w:rsid w:val="00A573A9"/>
    <w:rsid w:val="00A64178"/>
    <w:rsid w:val="00A644C1"/>
    <w:rsid w:val="00A66492"/>
    <w:rsid w:val="00A665AC"/>
    <w:rsid w:val="00A67D48"/>
    <w:rsid w:val="00A71333"/>
    <w:rsid w:val="00A73471"/>
    <w:rsid w:val="00A738B6"/>
    <w:rsid w:val="00A73A27"/>
    <w:rsid w:val="00A74CB7"/>
    <w:rsid w:val="00A75B75"/>
    <w:rsid w:val="00A8251F"/>
    <w:rsid w:val="00A85E8C"/>
    <w:rsid w:val="00A86D6D"/>
    <w:rsid w:val="00A90D83"/>
    <w:rsid w:val="00A90EBF"/>
    <w:rsid w:val="00A9419A"/>
    <w:rsid w:val="00A9597A"/>
    <w:rsid w:val="00AA24A9"/>
    <w:rsid w:val="00AA274D"/>
    <w:rsid w:val="00AA2ABB"/>
    <w:rsid w:val="00AA627B"/>
    <w:rsid w:val="00AA728C"/>
    <w:rsid w:val="00AA756A"/>
    <w:rsid w:val="00AB266E"/>
    <w:rsid w:val="00AB6AAD"/>
    <w:rsid w:val="00AB7124"/>
    <w:rsid w:val="00AC0BCF"/>
    <w:rsid w:val="00AC2C99"/>
    <w:rsid w:val="00AC2DA6"/>
    <w:rsid w:val="00AD0047"/>
    <w:rsid w:val="00AD1945"/>
    <w:rsid w:val="00AD25F6"/>
    <w:rsid w:val="00AD4076"/>
    <w:rsid w:val="00AD6353"/>
    <w:rsid w:val="00AE2312"/>
    <w:rsid w:val="00AE37C8"/>
    <w:rsid w:val="00AE52D4"/>
    <w:rsid w:val="00AE7DAC"/>
    <w:rsid w:val="00AF76A7"/>
    <w:rsid w:val="00B00EDF"/>
    <w:rsid w:val="00B040A0"/>
    <w:rsid w:val="00B04656"/>
    <w:rsid w:val="00B064C2"/>
    <w:rsid w:val="00B065BD"/>
    <w:rsid w:val="00B0783C"/>
    <w:rsid w:val="00B10E4B"/>
    <w:rsid w:val="00B13F77"/>
    <w:rsid w:val="00B1632A"/>
    <w:rsid w:val="00B2086E"/>
    <w:rsid w:val="00B21752"/>
    <w:rsid w:val="00B2379E"/>
    <w:rsid w:val="00B3092D"/>
    <w:rsid w:val="00B3371B"/>
    <w:rsid w:val="00B3395A"/>
    <w:rsid w:val="00B352EA"/>
    <w:rsid w:val="00B36BFF"/>
    <w:rsid w:val="00B43710"/>
    <w:rsid w:val="00B46509"/>
    <w:rsid w:val="00B51358"/>
    <w:rsid w:val="00B51E07"/>
    <w:rsid w:val="00B53F45"/>
    <w:rsid w:val="00B5473A"/>
    <w:rsid w:val="00B56274"/>
    <w:rsid w:val="00B564D0"/>
    <w:rsid w:val="00B613AF"/>
    <w:rsid w:val="00B616B5"/>
    <w:rsid w:val="00B63A67"/>
    <w:rsid w:val="00B6731D"/>
    <w:rsid w:val="00B708E3"/>
    <w:rsid w:val="00B70D86"/>
    <w:rsid w:val="00B70E08"/>
    <w:rsid w:val="00B70E50"/>
    <w:rsid w:val="00B74C17"/>
    <w:rsid w:val="00B75185"/>
    <w:rsid w:val="00B75AE5"/>
    <w:rsid w:val="00B7796E"/>
    <w:rsid w:val="00B77F64"/>
    <w:rsid w:val="00B8215C"/>
    <w:rsid w:val="00B84C11"/>
    <w:rsid w:val="00B867A8"/>
    <w:rsid w:val="00B87CD7"/>
    <w:rsid w:val="00B93241"/>
    <w:rsid w:val="00B95734"/>
    <w:rsid w:val="00BA247D"/>
    <w:rsid w:val="00BA450F"/>
    <w:rsid w:val="00BA49A2"/>
    <w:rsid w:val="00BA4E83"/>
    <w:rsid w:val="00BA5928"/>
    <w:rsid w:val="00BB2DEA"/>
    <w:rsid w:val="00BB7CC2"/>
    <w:rsid w:val="00BC477E"/>
    <w:rsid w:val="00BD04B0"/>
    <w:rsid w:val="00BD189C"/>
    <w:rsid w:val="00BD44FD"/>
    <w:rsid w:val="00BD4D51"/>
    <w:rsid w:val="00BE00F4"/>
    <w:rsid w:val="00BF02B6"/>
    <w:rsid w:val="00BF181A"/>
    <w:rsid w:val="00BF4420"/>
    <w:rsid w:val="00BF4B1E"/>
    <w:rsid w:val="00C03474"/>
    <w:rsid w:val="00C03658"/>
    <w:rsid w:val="00C04A0C"/>
    <w:rsid w:val="00C1103C"/>
    <w:rsid w:val="00C12246"/>
    <w:rsid w:val="00C276D8"/>
    <w:rsid w:val="00C32545"/>
    <w:rsid w:val="00C32951"/>
    <w:rsid w:val="00C35B9E"/>
    <w:rsid w:val="00C371F5"/>
    <w:rsid w:val="00C41839"/>
    <w:rsid w:val="00C54ABB"/>
    <w:rsid w:val="00C63310"/>
    <w:rsid w:val="00C6749F"/>
    <w:rsid w:val="00C67DC8"/>
    <w:rsid w:val="00C72DA3"/>
    <w:rsid w:val="00C72EC2"/>
    <w:rsid w:val="00C7422A"/>
    <w:rsid w:val="00C7450F"/>
    <w:rsid w:val="00C74CC4"/>
    <w:rsid w:val="00C77821"/>
    <w:rsid w:val="00C805BA"/>
    <w:rsid w:val="00C816DF"/>
    <w:rsid w:val="00C8287B"/>
    <w:rsid w:val="00C82A27"/>
    <w:rsid w:val="00C8463D"/>
    <w:rsid w:val="00C85D39"/>
    <w:rsid w:val="00C866DD"/>
    <w:rsid w:val="00C92AB2"/>
    <w:rsid w:val="00C92E70"/>
    <w:rsid w:val="00C94F8D"/>
    <w:rsid w:val="00C952A9"/>
    <w:rsid w:val="00C96F4F"/>
    <w:rsid w:val="00CA13B0"/>
    <w:rsid w:val="00CA31D6"/>
    <w:rsid w:val="00CA483A"/>
    <w:rsid w:val="00CB3022"/>
    <w:rsid w:val="00CB3294"/>
    <w:rsid w:val="00CB3919"/>
    <w:rsid w:val="00CB471B"/>
    <w:rsid w:val="00CB5AAD"/>
    <w:rsid w:val="00CB7539"/>
    <w:rsid w:val="00CC13E5"/>
    <w:rsid w:val="00CC54C1"/>
    <w:rsid w:val="00CD01FE"/>
    <w:rsid w:val="00CD0F28"/>
    <w:rsid w:val="00CD2874"/>
    <w:rsid w:val="00CD2908"/>
    <w:rsid w:val="00CD356A"/>
    <w:rsid w:val="00CD35D0"/>
    <w:rsid w:val="00CD5614"/>
    <w:rsid w:val="00CD61D1"/>
    <w:rsid w:val="00CE1587"/>
    <w:rsid w:val="00CE191B"/>
    <w:rsid w:val="00CE2BF0"/>
    <w:rsid w:val="00CF0011"/>
    <w:rsid w:val="00CF12EC"/>
    <w:rsid w:val="00CF3DEB"/>
    <w:rsid w:val="00CF5710"/>
    <w:rsid w:val="00CF7B51"/>
    <w:rsid w:val="00CF7DFB"/>
    <w:rsid w:val="00D00587"/>
    <w:rsid w:val="00D028C2"/>
    <w:rsid w:val="00D04DFE"/>
    <w:rsid w:val="00D052FD"/>
    <w:rsid w:val="00D066AF"/>
    <w:rsid w:val="00D1329F"/>
    <w:rsid w:val="00D13E6E"/>
    <w:rsid w:val="00D24DE5"/>
    <w:rsid w:val="00D266FE"/>
    <w:rsid w:val="00D32C7B"/>
    <w:rsid w:val="00D3415D"/>
    <w:rsid w:val="00D44ABC"/>
    <w:rsid w:val="00D45552"/>
    <w:rsid w:val="00D477B5"/>
    <w:rsid w:val="00D50A82"/>
    <w:rsid w:val="00D52AB9"/>
    <w:rsid w:val="00D52E77"/>
    <w:rsid w:val="00D53AF6"/>
    <w:rsid w:val="00D609A1"/>
    <w:rsid w:val="00D61242"/>
    <w:rsid w:val="00D62F72"/>
    <w:rsid w:val="00D63A21"/>
    <w:rsid w:val="00D670A5"/>
    <w:rsid w:val="00D718ED"/>
    <w:rsid w:val="00D72875"/>
    <w:rsid w:val="00D735A8"/>
    <w:rsid w:val="00D74774"/>
    <w:rsid w:val="00D75983"/>
    <w:rsid w:val="00D803E4"/>
    <w:rsid w:val="00D80606"/>
    <w:rsid w:val="00D82ADA"/>
    <w:rsid w:val="00D84509"/>
    <w:rsid w:val="00D8590B"/>
    <w:rsid w:val="00D86661"/>
    <w:rsid w:val="00D86EA7"/>
    <w:rsid w:val="00D86FD7"/>
    <w:rsid w:val="00D8710B"/>
    <w:rsid w:val="00D97832"/>
    <w:rsid w:val="00DA1553"/>
    <w:rsid w:val="00DA33AE"/>
    <w:rsid w:val="00DA39D9"/>
    <w:rsid w:val="00DA6F11"/>
    <w:rsid w:val="00DB79B7"/>
    <w:rsid w:val="00DC07BA"/>
    <w:rsid w:val="00DC2BB2"/>
    <w:rsid w:val="00DC5697"/>
    <w:rsid w:val="00DC662B"/>
    <w:rsid w:val="00DC731A"/>
    <w:rsid w:val="00DD1B48"/>
    <w:rsid w:val="00DD250E"/>
    <w:rsid w:val="00DD3ADB"/>
    <w:rsid w:val="00DD7D90"/>
    <w:rsid w:val="00DD7E91"/>
    <w:rsid w:val="00DE0448"/>
    <w:rsid w:val="00DE33B0"/>
    <w:rsid w:val="00DF6CF6"/>
    <w:rsid w:val="00E04CFD"/>
    <w:rsid w:val="00E06ACE"/>
    <w:rsid w:val="00E07598"/>
    <w:rsid w:val="00E07944"/>
    <w:rsid w:val="00E11F62"/>
    <w:rsid w:val="00E13F5A"/>
    <w:rsid w:val="00E152FD"/>
    <w:rsid w:val="00E21659"/>
    <w:rsid w:val="00E21A8F"/>
    <w:rsid w:val="00E23E81"/>
    <w:rsid w:val="00E2479C"/>
    <w:rsid w:val="00E304A3"/>
    <w:rsid w:val="00E33079"/>
    <w:rsid w:val="00E35DEE"/>
    <w:rsid w:val="00E35FDF"/>
    <w:rsid w:val="00E42418"/>
    <w:rsid w:val="00E43679"/>
    <w:rsid w:val="00E550C5"/>
    <w:rsid w:val="00E55274"/>
    <w:rsid w:val="00E5589B"/>
    <w:rsid w:val="00E55CF2"/>
    <w:rsid w:val="00E603EB"/>
    <w:rsid w:val="00E6248B"/>
    <w:rsid w:val="00E63337"/>
    <w:rsid w:val="00E6390C"/>
    <w:rsid w:val="00E70D63"/>
    <w:rsid w:val="00E77E13"/>
    <w:rsid w:val="00E805EA"/>
    <w:rsid w:val="00E8097C"/>
    <w:rsid w:val="00E81520"/>
    <w:rsid w:val="00E83B6B"/>
    <w:rsid w:val="00E83D5C"/>
    <w:rsid w:val="00E83EFD"/>
    <w:rsid w:val="00E87B3F"/>
    <w:rsid w:val="00E91941"/>
    <w:rsid w:val="00E94A5E"/>
    <w:rsid w:val="00EA3CBD"/>
    <w:rsid w:val="00EA4C59"/>
    <w:rsid w:val="00EA568B"/>
    <w:rsid w:val="00EA56B7"/>
    <w:rsid w:val="00EA7203"/>
    <w:rsid w:val="00EA7FB3"/>
    <w:rsid w:val="00EB0092"/>
    <w:rsid w:val="00EB1D22"/>
    <w:rsid w:val="00EB3162"/>
    <w:rsid w:val="00EC0692"/>
    <w:rsid w:val="00EC36C6"/>
    <w:rsid w:val="00EC4856"/>
    <w:rsid w:val="00EC65BC"/>
    <w:rsid w:val="00ED0161"/>
    <w:rsid w:val="00ED0406"/>
    <w:rsid w:val="00ED0D09"/>
    <w:rsid w:val="00ED15B5"/>
    <w:rsid w:val="00ED17BA"/>
    <w:rsid w:val="00ED2371"/>
    <w:rsid w:val="00ED785A"/>
    <w:rsid w:val="00EE12DB"/>
    <w:rsid w:val="00EE2386"/>
    <w:rsid w:val="00EE5965"/>
    <w:rsid w:val="00EE5BAB"/>
    <w:rsid w:val="00EE60B9"/>
    <w:rsid w:val="00EE69BA"/>
    <w:rsid w:val="00EE7D15"/>
    <w:rsid w:val="00EF0D46"/>
    <w:rsid w:val="00EF503D"/>
    <w:rsid w:val="00EF778D"/>
    <w:rsid w:val="00EF7C6A"/>
    <w:rsid w:val="00F00585"/>
    <w:rsid w:val="00F03DF9"/>
    <w:rsid w:val="00F1265A"/>
    <w:rsid w:val="00F12C94"/>
    <w:rsid w:val="00F1441A"/>
    <w:rsid w:val="00F14451"/>
    <w:rsid w:val="00F20D0C"/>
    <w:rsid w:val="00F22411"/>
    <w:rsid w:val="00F2274D"/>
    <w:rsid w:val="00F22F28"/>
    <w:rsid w:val="00F32898"/>
    <w:rsid w:val="00F33ADB"/>
    <w:rsid w:val="00F345C0"/>
    <w:rsid w:val="00F37FF3"/>
    <w:rsid w:val="00F4212F"/>
    <w:rsid w:val="00F444AB"/>
    <w:rsid w:val="00F44916"/>
    <w:rsid w:val="00F4616E"/>
    <w:rsid w:val="00F46A67"/>
    <w:rsid w:val="00F52D7C"/>
    <w:rsid w:val="00F5361B"/>
    <w:rsid w:val="00F54B63"/>
    <w:rsid w:val="00F554F8"/>
    <w:rsid w:val="00F55D3E"/>
    <w:rsid w:val="00F64430"/>
    <w:rsid w:val="00F663A9"/>
    <w:rsid w:val="00F66E27"/>
    <w:rsid w:val="00F7115C"/>
    <w:rsid w:val="00F7676A"/>
    <w:rsid w:val="00F81D15"/>
    <w:rsid w:val="00F8270A"/>
    <w:rsid w:val="00F85A4B"/>
    <w:rsid w:val="00F86411"/>
    <w:rsid w:val="00F86AD2"/>
    <w:rsid w:val="00F90F06"/>
    <w:rsid w:val="00F945E7"/>
    <w:rsid w:val="00F95443"/>
    <w:rsid w:val="00F970AA"/>
    <w:rsid w:val="00FA25A2"/>
    <w:rsid w:val="00FA4E35"/>
    <w:rsid w:val="00FA6061"/>
    <w:rsid w:val="00FA6623"/>
    <w:rsid w:val="00FB2CD6"/>
    <w:rsid w:val="00FB489F"/>
    <w:rsid w:val="00FC0C35"/>
    <w:rsid w:val="00FC229E"/>
    <w:rsid w:val="00FC289D"/>
    <w:rsid w:val="00FC34FE"/>
    <w:rsid w:val="00FC4D20"/>
    <w:rsid w:val="00FC6E98"/>
    <w:rsid w:val="00FD64B7"/>
    <w:rsid w:val="00FD7506"/>
    <w:rsid w:val="00FE00CB"/>
    <w:rsid w:val="00FF01B6"/>
    <w:rsid w:val="00FF06F1"/>
    <w:rsid w:val="00FF3C10"/>
    <w:rsid w:val="00FF3D75"/>
    <w:rsid w:val="00FF46C8"/>
    <w:rsid w:val="00FF529D"/>
    <w:rsid w:val="00FF64B1"/>
    <w:rsid w:val="00FF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BA506"/>
  <w15:chartTrackingRefBased/>
  <w15:docId w15:val="{668F3E7F-9012-427F-911B-FA976C9D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7E"/>
    <w:pPr>
      <w:spacing w:after="200" w:line="276" w:lineRule="auto"/>
    </w:pPr>
    <w:rPr>
      <w:sz w:val="22"/>
      <w:szCs w:val="22"/>
    </w:rPr>
  </w:style>
  <w:style w:type="paragraph" w:styleId="Heading4">
    <w:name w:val="heading 4"/>
    <w:basedOn w:val="Normal"/>
    <w:next w:val="Normal"/>
    <w:link w:val="Heading4Char"/>
    <w:qFormat/>
    <w:rsid w:val="0049787E"/>
    <w:pPr>
      <w:keepNext/>
      <w:spacing w:after="0" w:line="240" w:lineRule="auto"/>
      <w:jc w:val="center"/>
      <w:outlineLvl w:val="3"/>
    </w:pPr>
    <w:rPr>
      <w:rFonts w:ascii="Tahoma" w:eastAsia="Times New Roman" w:hAnsi="Tahoma" w:cs="Times New Roman"/>
      <w:b/>
      <w:bCs/>
      <w:sz w:val="20"/>
      <w:szCs w:val="24"/>
      <w:lang w:val="x-none" w:eastAsia="x-none"/>
    </w:rPr>
  </w:style>
  <w:style w:type="paragraph" w:styleId="Heading9">
    <w:name w:val="heading 9"/>
    <w:basedOn w:val="Normal"/>
    <w:next w:val="Normal"/>
    <w:link w:val="Heading9Char"/>
    <w:uiPriority w:val="9"/>
    <w:semiHidden/>
    <w:unhideWhenUsed/>
    <w:qFormat/>
    <w:rsid w:val="0049787E"/>
    <w:pPr>
      <w:keepNext/>
      <w:keepLines/>
      <w:spacing w:before="200" w:after="0"/>
      <w:outlineLvl w:val="8"/>
    </w:pPr>
    <w:rPr>
      <w:rFonts w:ascii="Cambria" w:eastAsia="MS Gothic" w:hAnsi="Cambria"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9787E"/>
    <w:rPr>
      <w:rFonts w:ascii="Tahoma" w:eastAsia="Times New Roman" w:hAnsi="Tahoma" w:cs="Tahoma"/>
      <w:b/>
      <w:bCs/>
      <w:szCs w:val="24"/>
    </w:rPr>
  </w:style>
  <w:style w:type="character" w:customStyle="1" w:styleId="Heading9Char">
    <w:name w:val="Heading 9 Char"/>
    <w:link w:val="Heading9"/>
    <w:uiPriority w:val="9"/>
    <w:semiHidden/>
    <w:rsid w:val="0049787E"/>
    <w:rPr>
      <w:rFonts w:ascii="Cambria" w:eastAsia="MS Gothic" w:hAnsi="Cambria" w:cs="Times New Roman"/>
      <w:i/>
      <w:iCs/>
      <w:color w:val="404040"/>
      <w:sz w:val="20"/>
      <w:szCs w:val="20"/>
    </w:rPr>
  </w:style>
  <w:style w:type="paragraph" w:styleId="BodyText">
    <w:name w:val="Body Text"/>
    <w:basedOn w:val="Normal"/>
    <w:link w:val="BodyTextChar"/>
    <w:rsid w:val="0049787E"/>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link w:val="BodyText"/>
    <w:rsid w:val="0049787E"/>
    <w:rPr>
      <w:rFonts w:ascii="Times New Roman" w:eastAsia="Times New Roman" w:hAnsi="Times New Roman" w:cs="Times New Roman"/>
      <w:sz w:val="24"/>
      <w:szCs w:val="24"/>
    </w:rPr>
  </w:style>
  <w:style w:type="paragraph" w:styleId="ListParagraph">
    <w:name w:val="List Paragraph"/>
    <w:aliases w:val="List-Bullets-Solid (No Space),Bullet List,List Paragraph1,lp1,lp11,Resume Title"/>
    <w:basedOn w:val="Normal"/>
    <w:link w:val="ListParagraphChar"/>
    <w:uiPriority w:val="34"/>
    <w:qFormat/>
    <w:rsid w:val="0049787E"/>
    <w:pPr>
      <w:ind w:left="720"/>
      <w:contextualSpacing/>
    </w:pPr>
  </w:style>
  <w:style w:type="paragraph" w:styleId="BalloonText">
    <w:name w:val="Balloon Text"/>
    <w:basedOn w:val="Normal"/>
    <w:link w:val="BalloonTextChar"/>
    <w:uiPriority w:val="99"/>
    <w:semiHidden/>
    <w:unhideWhenUsed/>
    <w:rsid w:val="00DE0448"/>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DE0448"/>
    <w:rPr>
      <w:rFonts w:ascii="Tahoma" w:hAnsi="Tahoma" w:cs="Tahoma"/>
      <w:sz w:val="16"/>
      <w:szCs w:val="16"/>
    </w:rPr>
  </w:style>
  <w:style w:type="paragraph" w:styleId="BlockText">
    <w:name w:val="Block Text"/>
    <w:basedOn w:val="Normal"/>
    <w:rsid w:val="00EA3CBD"/>
    <w:pPr>
      <w:spacing w:after="0" w:line="240" w:lineRule="auto"/>
      <w:ind w:left="360" w:right="-514"/>
      <w:jc w:val="both"/>
    </w:pPr>
    <w:rPr>
      <w:rFonts w:ascii="Times New Roman" w:eastAsia="Times New Roman" w:hAnsi="Times New Roman" w:cs="Times New Roman"/>
      <w:sz w:val="24"/>
      <w:szCs w:val="24"/>
      <w:lang w:val="en-GB"/>
    </w:rPr>
  </w:style>
  <w:style w:type="character" w:styleId="CommentReference">
    <w:name w:val="annotation reference"/>
    <w:uiPriority w:val="99"/>
    <w:unhideWhenUsed/>
    <w:rsid w:val="00EA3CBD"/>
    <w:rPr>
      <w:sz w:val="16"/>
      <w:szCs w:val="16"/>
    </w:rPr>
  </w:style>
  <w:style w:type="paragraph" w:styleId="CommentText">
    <w:name w:val="annotation text"/>
    <w:basedOn w:val="Normal"/>
    <w:link w:val="CommentTextChar"/>
    <w:uiPriority w:val="99"/>
    <w:unhideWhenUsed/>
    <w:rsid w:val="00EA3CBD"/>
    <w:pPr>
      <w:spacing w:line="240" w:lineRule="auto"/>
    </w:pPr>
    <w:rPr>
      <w:rFonts w:cs="Times New Roman"/>
      <w:sz w:val="20"/>
      <w:szCs w:val="20"/>
      <w:lang w:val="id-ID" w:eastAsia="x-none"/>
    </w:rPr>
  </w:style>
  <w:style w:type="character" w:customStyle="1" w:styleId="CommentTextChar">
    <w:name w:val="Comment Text Char"/>
    <w:link w:val="CommentText"/>
    <w:uiPriority w:val="99"/>
    <w:rsid w:val="00EA3CBD"/>
    <w:rPr>
      <w:sz w:val="20"/>
      <w:szCs w:val="20"/>
      <w:lang w:val="id-ID"/>
    </w:rPr>
  </w:style>
  <w:style w:type="paragraph" w:styleId="Header">
    <w:name w:val="header"/>
    <w:basedOn w:val="Normal"/>
    <w:link w:val="HeaderChar"/>
    <w:uiPriority w:val="99"/>
    <w:unhideWhenUsed/>
    <w:rsid w:val="00234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19F"/>
  </w:style>
  <w:style w:type="paragraph" w:styleId="Footer">
    <w:name w:val="footer"/>
    <w:basedOn w:val="Normal"/>
    <w:link w:val="FooterChar"/>
    <w:uiPriority w:val="99"/>
    <w:unhideWhenUsed/>
    <w:rsid w:val="00234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19F"/>
  </w:style>
  <w:style w:type="table" w:styleId="TableGrid">
    <w:name w:val="Table Grid"/>
    <w:basedOn w:val="TableNormal"/>
    <w:uiPriority w:val="59"/>
    <w:rsid w:val="00371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1B96"/>
    <w:rPr>
      <w:b/>
      <w:bCs/>
    </w:rPr>
  </w:style>
  <w:style w:type="character" w:customStyle="1" w:styleId="CommentSubjectChar">
    <w:name w:val="Comment Subject Char"/>
    <w:link w:val="CommentSubject"/>
    <w:uiPriority w:val="99"/>
    <w:semiHidden/>
    <w:rsid w:val="00931B96"/>
    <w:rPr>
      <w:b/>
      <w:bCs/>
      <w:sz w:val="20"/>
      <w:szCs w:val="20"/>
      <w:lang w:val="id-ID"/>
    </w:rPr>
  </w:style>
  <w:style w:type="paragraph" w:styleId="Revision">
    <w:name w:val="Revision"/>
    <w:hidden/>
    <w:uiPriority w:val="99"/>
    <w:semiHidden/>
    <w:rsid w:val="00A85E8C"/>
    <w:rPr>
      <w:sz w:val="22"/>
      <w:szCs w:val="22"/>
    </w:rPr>
  </w:style>
  <w:style w:type="character" w:styleId="Hyperlink">
    <w:name w:val="Hyperlink"/>
    <w:uiPriority w:val="99"/>
    <w:unhideWhenUsed/>
    <w:rsid w:val="00FF64B1"/>
    <w:rPr>
      <w:color w:val="0000FF"/>
      <w:u w:val="single"/>
    </w:rPr>
  </w:style>
  <w:style w:type="character" w:customStyle="1" w:styleId="UnresolvedMention1">
    <w:name w:val="Unresolved Mention1"/>
    <w:uiPriority w:val="99"/>
    <w:semiHidden/>
    <w:unhideWhenUsed/>
    <w:rsid w:val="00FF64B1"/>
    <w:rPr>
      <w:color w:val="808080"/>
      <w:shd w:val="clear" w:color="auto" w:fill="E6E6E6"/>
    </w:rPr>
  </w:style>
  <w:style w:type="paragraph" w:styleId="NoSpacing">
    <w:name w:val="No Spacing"/>
    <w:uiPriority w:val="1"/>
    <w:qFormat/>
    <w:rsid w:val="00B43710"/>
    <w:rPr>
      <w:rFonts w:cs="Times New Roman"/>
      <w:sz w:val="22"/>
      <w:szCs w:val="22"/>
    </w:rPr>
  </w:style>
  <w:style w:type="paragraph" w:styleId="PlainText">
    <w:name w:val="Plain Text"/>
    <w:basedOn w:val="Normal"/>
    <w:link w:val="PlainTextChar1"/>
    <w:rsid w:val="00D84509"/>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uiPriority w:val="99"/>
    <w:semiHidden/>
    <w:rsid w:val="00D84509"/>
    <w:rPr>
      <w:rFonts w:ascii="Courier New" w:hAnsi="Courier New" w:cs="Courier New"/>
    </w:rPr>
  </w:style>
  <w:style w:type="character" w:customStyle="1" w:styleId="PlainTextChar1">
    <w:name w:val="Plain Text Char1"/>
    <w:link w:val="PlainText"/>
    <w:locked/>
    <w:rsid w:val="00D84509"/>
    <w:rPr>
      <w:rFonts w:ascii="Courier New" w:eastAsia="Times New Roman" w:hAnsi="Courier New" w:cs="Times New Roman"/>
      <w:lang w:val="x-none" w:eastAsia="x-none"/>
    </w:rPr>
  </w:style>
  <w:style w:type="character" w:customStyle="1" w:styleId="ListParagraphChar">
    <w:name w:val="List Paragraph Char"/>
    <w:aliases w:val="List-Bullets-Solid (No Space) Char,Bullet List Char,List Paragraph1 Char,lp1 Char,lp11 Char,Resume Title Char"/>
    <w:link w:val="ListParagraph"/>
    <w:uiPriority w:val="34"/>
    <w:rsid w:val="006F59AA"/>
    <w:rPr>
      <w:sz w:val="22"/>
      <w:szCs w:val="22"/>
    </w:rPr>
  </w:style>
  <w:style w:type="numbering" w:customStyle="1" w:styleId="Style1">
    <w:name w:val="Style1"/>
    <w:uiPriority w:val="99"/>
    <w:rsid w:val="006F59AA"/>
    <w:pPr>
      <w:numPr>
        <w:numId w:val="14"/>
      </w:numPr>
    </w:pPr>
  </w:style>
  <w:style w:type="paragraph" w:styleId="NormalWeb">
    <w:name w:val="Normal (Web)"/>
    <w:basedOn w:val="Normal"/>
    <w:uiPriority w:val="99"/>
    <w:semiHidden/>
    <w:unhideWhenUsed/>
    <w:rsid w:val="00C8287B"/>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38">
      <w:bodyDiv w:val="1"/>
      <w:marLeft w:val="0"/>
      <w:marRight w:val="0"/>
      <w:marTop w:val="0"/>
      <w:marBottom w:val="0"/>
      <w:divBdr>
        <w:top w:val="none" w:sz="0" w:space="0" w:color="auto"/>
        <w:left w:val="none" w:sz="0" w:space="0" w:color="auto"/>
        <w:bottom w:val="none" w:sz="0" w:space="0" w:color="auto"/>
        <w:right w:val="none" w:sz="0" w:space="0" w:color="auto"/>
      </w:divBdr>
    </w:div>
    <w:div w:id="480074562">
      <w:bodyDiv w:val="1"/>
      <w:marLeft w:val="0"/>
      <w:marRight w:val="0"/>
      <w:marTop w:val="0"/>
      <w:marBottom w:val="0"/>
      <w:divBdr>
        <w:top w:val="none" w:sz="0" w:space="0" w:color="auto"/>
        <w:left w:val="none" w:sz="0" w:space="0" w:color="auto"/>
        <w:bottom w:val="none" w:sz="0" w:space="0" w:color="auto"/>
        <w:right w:val="none" w:sz="0" w:space="0" w:color="auto"/>
      </w:divBdr>
    </w:div>
    <w:div w:id="1048452859">
      <w:bodyDiv w:val="1"/>
      <w:marLeft w:val="0"/>
      <w:marRight w:val="0"/>
      <w:marTop w:val="0"/>
      <w:marBottom w:val="0"/>
      <w:divBdr>
        <w:top w:val="none" w:sz="0" w:space="0" w:color="auto"/>
        <w:left w:val="none" w:sz="0" w:space="0" w:color="auto"/>
        <w:bottom w:val="none" w:sz="0" w:space="0" w:color="auto"/>
        <w:right w:val="none" w:sz="0" w:space="0" w:color="auto"/>
      </w:divBdr>
    </w:div>
    <w:div w:id="1071197906">
      <w:bodyDiv w:val="1"/>
      <w:marLeft w:val="0"/>
      <w:marRight w:val="0"/>
      <w:marTop w:val="0"/>
      <w:marBottom w:val="0"/>
      <w:divBdr>
        <w:top w:val="none" w:sz="0" w:space="0" w:color="auto"/>
        <w:left w:val="none" w:sz="0" w:space="0" w:color="auto"/>
        <w:bottom w:val="none" w:sz="0" w:space="0" w:color="auto"/>
        <w:right w:val="none" w:sz="0" w:space="0" w:color="auto"/>
      </w:divBdr>
    </w:div>
    <w:div w:id="1502544366">
      <w:bodyDiv w:val="1"/>
      <w:marLeft w:val="0"/>
      <w:marRight w:val="0"/>
      <w:marTop w:val="0"/>
      <w:marBottom w:val="0"/>
      <w:divBdr>
        <w:top w:val="none" w:sz="0" w:space="0" w:color="auto"/>
        <w:left w:val="none" w:sz="0" w:space="0" w:color="auto"/>
        <w:bottom w:val="none" w:sz="0" w:space="0" w:color="auto"/>
        <w:right w:val="none" w:sz="0" w:space="0" w:color="auto"/>
      </w:divBdr>
    </w:div>
    <w:div w:id="1827238416">
      <w:bodyDiv w:val="1"/>
      <w:marLeft w:val="0"/>
      <w:marRight w:val="0"/>
      <w:marTop w:val="0"/>
      <w:marBottom w:val="0"/>
      <w:divBdr>
        <w:top w:val="none" w:sz="0" w:space="0" w:color="auto"/>
        <w:left w:val="none" w:sz="0" w:space="0" w:color="auto"/>
        <w:bottom w:val="none" w:sz="0" w:space="0" w:color="auto"/>
        <w:right w:val="none" w:sz="0" w:space="0" w:color="auto"/>
      </w:divBdr>
    </w:div>
    <w:div w:id="1840078041">
      <w:bodyDiv w:val="1"/>
      <w:marLeft w:val="0"/>
      <w:marRight w:val="0"/>
      <w:marTop w:val="0"/>
      <w:marBottom w:val="0"/>
      <w:divBdr>
        <w:top w:val="none" w:sz="0" w:space="0" w:color="auto"/>
        <w:left w:val="none" w:sz="0" w:space="0" w:color="auto"/>
        <w:bottom w:val="none" w:sz="0" w:space="0" w:color="auto"/>
        <w:right w:val="none" w:sz="0" w:space="0" w:color="auto"/>
      </w:divBdr>
    </w:div>
    <w:div w:id="2004314322">
      <w:bodyDiv w:val="1"/>
      <w:marLeft w:val="0"/>
      <w:marRight w:val="0"/>
      <w:marTop w:val="0"/>
      <w:marBottom w:val="0"/>
      <w:divBdr>
        <w:top w:val="none" w:sz="0" w:space="0" w:color="auto"/>
        <w:left w:val="none" w:sz="0" w:space="0" w:color="auto"/>
        <w:bottom w:val="none" w:sz="0" w:space="0" w:color="auto"/>
        <w:right w:val="none" w:sz="0" w:space="0" w:color="auto"/>
      </w:divBdr>
    </w:div>
    <w:div w:id="20988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utra\Desktop\ADHI_ADARO_Konsindo_Agreement%20Services_vKIU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E7BFE066B0A342AB9626B63DBF132D" ma:contentTypeVersion="9" ma:contentTypeDescription="Create a new document." ma:contentTypeScope="" ma:versionID="6c4db0f6767b09282947fb0f467c6bdc">
  <xsd:schema xmlns:xsd="http://www.w3.org/2001/XMLSchema" xmlns:xs="http://www.w3.org/2001/XMLSchema" xmlns:p="http://schemas.microsoft.com/office/2006/metadata/properties" xmlns:ns3="68c6416e-50e9-4152-9ac6-beb60232b10c" targetNamespace="http://schemas.microsoft.com/office/2006/metadata/properties" ma:root="true" ma:fieldsID="5e9190c2a752e4ff4f85ac4412a13b72" ns3:_="">
    <xsd:import namespace="68c6416e-50e9-4152-9ac6-beb60232b10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6416e-50e9-4152-9ac6-beb60232b1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68c6416e-50e9-4152-9ac6-beb60232b10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69315E-7BA4-419A-BF77-8BC169A04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6416e-50e9-4152-9ac6-beb60232b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A45590-C456-4E4D-80E3-2A82FA141064}">
  <ds:schemaRefs>
    <ds:schemaRef ds:uri="http://schemas.openxmlformats.org/officeDocument/2006/bibliography"/>
  </ds:schemaRefs>
</ds:datastoreItem>
</file>

<file path=customXml/itemProps3.xml><?xml version="1.0" encoding="utf-8"?>
<ds:datastoreItem xmlns:ds="http://schemas.openxmlformats.org/officeDocument/2006/customXml" ds:itemID="{762DDB71-B240-4306-B7E4-5F535EAA97B3}">
  <ds:schemaRefs>
    <ds:schemaRef ds:uri="http://schemas.microsoft.com/office/2006/metadata/properties"/>
    <ds:schemaRef ds:uri="http://schemas.microsoft.com/office/infopath/2007/PartnerControls"/>
    <ds:schemaRef ds:uri="68c6416e-50e9-4152-9ac6-beb60232b10c"/>
  </ds:schemaRefs>
</ds:datastoreItem>
</file>

<file path=customXml/itemProps4.xml><?xml version="1.0" encoding="utf-8"?>
<ds:datastoreItem xmlns:ds="http://schemas.openxmlformats.org/officeDocument/2006/customXml" ds:itemID="{17482D72-42D1-4D9F-860C-66F5B5CB8B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ADHI_ADARO_Konsindo_Agreement Services_vKIU1</Template>
  <TotalTime>16</TotalTime>
  <Pages>18</Pages>
  <Words>7550</Words>
  <Characters>43036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Aryaputra</dc:creator>
  <cp:keywords/>
  <cp:lastModifiedBy>Dita Irmayani</cp:lastModifiedBy>
  <cp:revision>25</cp:revision>
  <cp:lastPrinted>2020-02-26T10:22:00Z</cp:lastPrinted>
  <dcterms:created xsi:type="dcterms:W3CDTF">2026-06-05T06:48:00Z</dcterms:created>
  <dcterms:modified xsi:type="dcterms:W3CDTF">2026-07-21T03:34:00Z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2598429</vt:lpwstr>
  </property>
  <property fmtid="{D5CDD505-2E9C-101B-9397-08002B2CF9AE}" pid="3" name="NXPowerLiteSettings">
    <vt:lpwstr>C7000400038000</vt:lpwstr>
  </property>
  <property fmtid="{D5CDD505-2E9C-101B-9397-08002B2CF9AE}" pid="4" name="NXPowerLiteVersion">
    <vt:lpwstr>S9.0.1</vt:lpwstr>
  </property>
  <property fmtid="{D5CDD505-2E9C-101B-9397-08002B2CF9AE}" pid="5" name="ContentTypeId">
    <vt:lpwstr>0x01010023E7BFE066B0A342AB9626B63DBF132D</vt:lpwstr>
  </property>
</Properties>
</file>